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A254" w14:textId="1EF1FD74" w:rsidR="005C6D45" w:rsidRPr="00286FAD" w:rsidRDefault="00DC62E8">
      <w:pPr>
        <w:pStyle w:val="Title"/>
        <w:rPr>
          <w:rFonts w:ascii="Arial" w:hAnsi="Arial" w:cs="Arial"/>
          <w:sz w:val="72"/>
          <w:szCs w:val="72"/>
        </w:rPr>
      </w:pPr>
      <w:r w:rsidRPr="00286FAD">
        <w:rPr>
          <w:rFonts w:ascii="Arial" w:hAnsi="Arial" w:cs="Arial"/>
          <w:sz w:val="72"/>
          <w:szCs w:val="72"/>
        </w:rPr>
        <w:t>CODE BOOKLET</w:t>
      </w:r>
    </w:p>
    <w:p w14:paraId="4D4C1A7A" w14:textId="1E38FAB2" w:rsidR="005C6D45" w:rsidRPr="00286FAD" w:rsidRDefault="005D5104">
      <w:pPr>
        <w:pStyle w:val="Subtitle"/>
        <w:rPr>
          <w:rFonts w:ascii="Arial" w:hAnsi="Arial" w:cs="Arial"/>
        </w:rPr>
      </w:pPr>
      <w:bookmarkStart w:id="0" w:name="_Hlk487785372"/>
      <w:bookmarkEnd w:id="0"/>
      <w:r>
        <w:rPr>
          <w:rFonts w:ascii="Arial" w:hAnsi="Arial" w:cs="Arial"/>
        </w:rPr>
        <w:t xml:space="preserve">COMPARATIVE STUDY OF BIO-INSPIRED </w:t>
      </w:r>
      <w:r w:rsidR="000C045B">
        <w:rPr>
          <w:rFonts w:ascii="Arial" w:hAnsi="Arial" w:cs="Arial"/>
        </w:rPr>
        <w:t xml:space="preserve">OPTIMIZATION </w:t>
      </w:r>
      <w:r>
        <w:rPr>
          <w:rFonts w:ascii="Arial" w:hAnsi="Arial" w:cs="Arial"/>
        </w:rPr>
        <w:t>ALGORITHMS FOR FEATURE SELECTION IN INTRUSION DETECTION SYSTEM</w:t>
      </w:r>
    </w:p>
    <w:p w14:paraId="460C1AA1" w14:textId="1976BFA3" w:rsidR="00EB1FE8" w:rsidRDefault="00EB1FE8" w:rsidP="00126090">
      <w:pPr>
        <w:rPr>
          <w:rFonts w:ascii="Times New Roman" w:hAnsi="Times New Roman" w:cs="Times New Roman"/>
          <w:sz w:val="32"/>
          <w:szCs w:val="32"/>
        </w:rPr>
      </w:pPr>
      <w:r w:rsidRPr="00EB1FE8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 xml:space="preserve">CADEMIC </w:t>
      </w:r>
      <w:r w:rsidR="00BC42D2">
        <w:rPr>
          <w:rFonts w:ascii="Times New Roman" w:hAnsi="Times New Roman" w:cs="Times New Roman"/>
          <w:sz w:val="32"/>
          <w:szCs w:val="32"/>
        </w:rPr>
        <w:t>SESSION</w:t>
      </w:r>
      <w:r w:rsidR="00BC42D2" w:rsidRPr="00EB1FE8">
        <w:rPr>
          <w:rFonts w:ascii="Times New Roman" w:hAnsi="Times New Roman" w:cs="Times New Roman"/>
          <w:sz w:val="32"/>
          <w:szCs w:val="32"/>
        </w:rPr>
        <w:t>:</w:t>
      </w:r>
      <w:r w:rsidRPr="00EB1F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202</w:t>
      </w:r>
      <w:r w:rsidR="005D5104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/202</w:t>
      </w:r>
      <w:r w:rsidR="005D5104">
        <w:rPr>
          <w:rFonts w:ascii="Times New Roman" w:hAnsi="Times New Roman" w:cs="Times New Roman"/>
          <w:sz w:val="32"/>
          <w:szCs w:val="32"/>
        </w:rPr>
        <w:t>5</w:t>
      </w:r>
    </w:p>
    <w:p w14:paraId="65F18D74" w14:textId="7E042BB8" w:rsidR="00126090" w:rsidRDefault="00126090" w:rsidP="00126090">
      <w:pPr>
        <w:rPr>
          <w:rFonts w:ascii="Times New Roman" w:hAnsi="Times New Roman" w:cs="Times New Roman"/>
          <w:sz w:val="32"/>
          <w:szCs w:val="32"/>
        </w:rPr>
      </w:pPr>
      <w:r w:rsidRPr="00B41D1A">
        <w:rPr>
          <w:rFonts w:ascii="Times New Roman" w:hAnsi="Times New Roman" w:cs="Times New Roman"/>
          <w:sz w:val="32"/>
          <w:szCs w:val="32"/>
        </w:rPr>
        <w:t xml:space="preserve">STUDENT: </w:t>
      </w:r>
      <w:r w:rsidR="005D5104">
        <w:rPr>
          <w:rFonts w:ascii="Times New Roman" w:hAnsi="Times New Roman" w:cs="Times New Roman"/>
          <w:sz w:val="32"/>
          <w:szCs w:val="32"/>
        </w:rPr>
        <w:t>ABDUL AZIM BIN ANUAR VEERA (A21EC0001)</w:t>
      </w:r>
    </w:p>
    <w:p w14:paraId="46F701C6" w14:textId="0E7398FA" w:rsidR="00EB1FE8" w:rsidRPr="00B41D1A" w:rsidRDefault="00EB1FE8" w:rsidP="001260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PROGRAM: </w:t>
      </w:r>
      <w:r w:rsidR="00BC42D2" w:rsidRPr="00BC42D2">
        <w:rPr>
          <w:rFonts w:ascii="Times New Roman" w:hAnsi="Times New Roman" w:cs="Times New Roman"/>
          <w:sz w:val="32"/>
          <w:szCs w:val="32"/>
        </w:rPr>
        <w:t>Bachelor of Computer Science (</w:t>
      </w:r>
      <w:r w:rsidR="00FA73CC">
        <w:rPr>
          <w:rFonts w:ascii="Times New Roman" w:hAnsi="Times New Roman" w:cs="Times New Roman"/>
          <w:sz w:val="32"/>
          <w:szCs w:val="32"/>
        </w:rPr>
        <w:t xml:space="preserve">Computer </w:t>
      </w:r>
      <w:r w:rsidR="00BC42D2" w:rsidRPr="00BC42D2">
        <w:rPr>
          <w:rFonts w:ascii="Times New Roman" w:hAnsi="Times New Roman" w:cs="Times New Roman"/>
          <w:sz w:val="32"/>
          <w:szCs w:val="32"/>
        </w:rPr>
        <w:t>Network</w:t>
      </w:r>
      <w:r w:rsidR="007730BD">
        <w:rPr>
          <w:rFonts w:ascii="Times New Roman" w:hAnsi="Times New Roman" w:cs="Times New Roman"/>
          <w:sz w:val="32"/>
          <w:szCs w:val="32"/>
        </w:rPr>
        <w:t>s</w:t>
      </w:r>
      <w:r w:rsidR="00BC42D2" w:rsidRPr="00BC42D2">
        <w:rPr>
          <w:rFonts w:ascii="Times New Roman" w:hAnsi="Times New Roman" w:cs="Times New Roman"/>
          <w:sz w:val="32"/>
          <w:szCs w:val="32"/>
        </w:rPr>
        <w:t xml:space="preserve"> &amp; Security)</w:t>
      </w:r>
    </w:p>
    <w:p w14:paraId="35F7BECB" w14:textId="58DD4293" w:rsidR="00126090" w:rsidRPr="00B41D1A" w:rsidRDefault="00126090" w:rsidP="00126090">
      <w:pPr>
        <w:rPr>
          <w:rFonts w:ascii="Times New Roman" w:hAnsi="Times New Roman" w:cs="Times New Roman"/>
          <w:sz w:val="32"/>
          <w:szCs w:val="32"/>
        </w:rPr>
      </w:pPr>
      <w:r w:rsidRPr="00B41D1A">
        <w:rPr>
          <w:rFonts w:ascii="Times New Roman" w:hAnsi="Times New Roman" w:cs="Times New Roman"/>
          <w:sz w:val="32"/>
          <w:szCs w:val="32"/>
        </w:rPr>
        <w:t xml:space="preserve">SUPERVISOR: </w:t>
      </w:r>
      <w:r w:rsidR="005D5104">
        <w:rPr>
          <w:rFonts w:ascii="Times New Roman" w:hAnsi="Times New Roman" w:cs="Times New Roman"/>
          <w:sz w:val="32"/>
          <w:szCs w:val="32"/>
        </w:rPr>
        <w:t>ASSOC. PROF. DR. ANAZIDA BINTI ZAINAL</w:t>
      </w:r>
    </w:p>
    <w:p w14:paraId="2602E4EC" w14:textId="693D0591" w:rsidR="00126090" w:rsidRPr="00B41D1A" w:rsidRDefault="00126090" w:rsidP="00126090">
      <w:pPr>
        <w:rPr>
          <w:rFonts w:ascii="Times New Roman" w:hAnsi="Times New Roman" w:cs="Times New Roman"/>
          <w:sz w:val="32"/>
          <w:szCs w:val="32"/>
        </w:rPr>
      </w:pPr>
      <w:r w:rsidRPr="00B41D1A">
        <w:rPr>
          <w:rFonts w:ascii="Times New Roman" w:hAnsi="Times New Roman" w:cs="Times New Roman"/>
          <w:sz w:val="32"/>
          <w:szCs w:val="32"/>
        </w:rPr>
        <w:t xml:space="preserve">CO-SUPERVISOR: </w:t>
      </w:r>
    </w:p>
    <w:p w14:paraId="7BA0895E" w14:textId="4653EBB7" w:rsidR="00617D63" w:rsidRPr="00B41D1A" w:rsidRDefault="00126090">
      <w:pPr>
        <w:rPr>
          <w:rFonts w:ascii="Times New Roman" w:hAnsi="Times New Roman" w:cs="Times New Roman"/>
          <w:sz w:val="32"/>
          <w:szCs w:val="32"/>
        </w:rPr>
      </w:pPr>
      <w:r w:rsidRPr="00B41D1A">
        <w:rPr>
          <w:rFonts w:ascii="Times New Roman" w:hAnsi="Times New Roman" w:cs="Times New Roman"/>
          <w:sz w:val="32"/>
          <w:szCs w:val="32"/>
        </w:rPr>
        <w:t>SUMMARY:</w:t>
      </w:r>
    </w:p>
    <w:p w14:paraId="65F1CB80" w14:textId="7ECF77D4" w:rsidR="003E65E1" w:rsidRPr="00CE6265" w:rsidRDefault="00126090" w:rsidP="00CE6265">
      <w:pPr>
        <w:pStyle w:val="TryItBoilerplate"/>
        <w:jc w:val="both"/>
        <w:rPr>
          <w:rFonts w:ascii="Times New Roman" w:hAnsi="Times New Roman" w:cs="Times New Roman"/>
          <w:i w:val="0"/>
          <w:iCs/>
          <w:color w:val="auto"/>
          <w:sz w:val="32"/>
          <w:szCs w:val="32"/>
        </w:rPr>
      </w:pPr>
      <w:r w:rsidRPr="00CE6265">
        <w:rPr>
          <w:rFonts w:ascii="Times New Roman" w:hAnsi="Times New Roman" w:cs="Times New Roman"/>
          <w:i w:val="0"/>
          <w:iCs/>
          <w:color w:val="auto"/>
          <w:sz w:val="32"/>
          <w:szCs w:val="32"/>
        </w:rPr>
        <w:t>This document holds all the coding for the</w:t>
      </w:r>
      <w:r w:rsidR="00EC3418" w:rsidRPr="00CE6265">
        <w:rPr>
          <w:rFonts w:ascii="Times New Roman" w:hAnsi="Times New Roman" w:cs="Times New Roman"/>
          <w:i w:val="0"/>
          <w:iCs/>
          <w:color w:val="auto"/>
          <w:sz w:val="32"/>
          <w:szCs w:val="32"/>
        </w:rPr>
        <w:t xml:space="preserve"> final year project</w:t>
      </w:r>
      <w:r w:rsidRPr="00CE6265">
        <w:rPr>
          <w:rFonts w:ascii="Times New Roman" w:hAnsi="Times New Roman" w:cs="Times New Roman"/>
          <w:i w:val="0"/>
          <w:iCs/>
          <w:color w:val="auto"/>
          <w:sz w:val="32"/>
          <w:szCs w:val="32"/>
        </w:rPr>
        <w:t xml:space="preserve"> </w:t>
      </w:r>
      <w:r w:rsidR="00CE6265" w:rsidRPr="00CE6265">
        <w:rPr>
          <w:rFonts w:ascii="Times New Roman" w:hAnsi="Times New Roman" w:cs="Times New Roman"/>
          <w:i w:val="0"/>
          <w:iCs/>
          <w:color w:val="auto"/>
          <w:sz w:val="32"/>
          <w:szCs w:val="32"/>
        </w:rPr>
        <w:t>titled Comparative Study of Bio-Inspired Optimization Algorithm for Feature Selection in Intrusion Detection System. The study examines two bio-inspired algorithms: Bee Colony (BC) and Fish Swarm (FS) in the context of its application to choosing relevant features in an Intrusion Detection System (IDS). On the UNSW-NB15 dataset, the research implements BC and FS to decrease the dimensionality of the data and finally, combines chosen features to a Random Forest-based IDS. It assesses and compares them on the basis of accuracy, F1-score, detection rate etc. The findings indicate that both algorithms can enhance the detection, where BC is a little bit more accurate and FS provides more diversity in features.</w:t>
      </w:r>
    </w:p>
    <w:p w14:paraId="178DEA0F" w14:textId="3A58F899" w:rsidR="003E65E1" w:rsidRDefault="003E65E1" w:rsidP="00CE6265">
      <w:pPr>
        <w:pStyle w:val="TryItBoilerplate"/>
        <w:ind w:left="0"/>
        <w:rPr>
          <w:rFonts w:ascii="Times New Roman" w:hAnsi="Times New Roman" w:cs="Times New Roman"/>
          <w:sz w:val="32"/>
          <w:szCs w:val="32"/>
        </w:rPr>
      </w:pPr>
    </w:p>
    <w:p w14:paraId="3F3BA5E0" w14:textId="38D55FDE" w:rsidR="003E65E1" w:rsidRDefault="003E65E1" w:rsidP="003E65E1">
      <w:pPr>
        <w:pStyle w:val="Subtitle"/>
        <w:rPr>
          <w:rFonts w:ascii="Arial" w:hAnsi="Arial" w:cs="Arial"/>
          <w:b/>
          <w:bCs/>
        </w:rPr>
      </w:pPr>
      <w:r w:rsidRPr="003E65E1">
        <w:rPr>
          <w:rFonts w:ascii="Arial" w:hAnsi="Arial" w:cs="Arial"/>
          <w:b/>
          <w:bCs/>
        </w:rPr>
        <w:lastRenderedPageBreak/>
        <w:t>Table of Contents</w:t>
      </w:r>
    </w:p>
    <w:p w14:paraId="6CCB908D" w14:textId="5875674F" w:rsidR="00B1786D" w:rsidRDefault="00B1786D" w:rsidP="00B1786D"/>
    <w:p w14:paraId="3763E0ED" w14:textId="56403EEB" w:rsidR="00060F44" w:rsidRDefault="00060F44" w:rsidP="00B1786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Hardware and Software List                                                                  </w:t>
      </w:r>
      <w:r w:rsidR="00CE6265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B0925BB" w14:textId="3CC12081" w:rsidR="00B1786D" w:rsidRPr="00E36A32" w:rsidRDefault="00B1786D" w:rsidP="00B1786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6A32">
        <w:rPr>
          <w:rFonts w:ascii="Times New Roman" w:hAnsi="Times New Roman" w:cs="Times New Roman"/>
          <w:sz w:val="24"/>
          <w:szCs w:val="24"/>
        </w:rPr>
        <w:t>Modules List and Explanation</w:t>
      </w:r>
      <w:r w:rsidR="007F5A65" w:rsidRPr="00E36A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CE6265">
        <w:rPr>
          <w:rFonts w:ascii="Times New Roman" w:hAnsi="Times New Roman" w:cs="Times New Roman"/>
          <w:sz w:val="24"/>
          <w:szCs w:val="24"/>
        </w:rPr>
        <w:t>4</w:t>
      </w:r>
    </w:p>
    <w:p w14:paraId="4C665FE5" w14:textId="638FF0D7" w:rsidR="00B1786D" w:rsidRPr="00E36A32" w:rsidRDefault="00B1786D" w:rsidP="00B1786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6A32">
        <w:rPr>
          <w:rFonts w:ascii="Times New Roman" w:hAnsi="Times New Roman" w:cs="Times New Roman"/>
          <w:sz w:val="24"/>
          <w:szCs w:val="24"/>
        </w:rPr>
        <w:t xml:space="preserve">Code for </w:t>
      </w:r>
      <w:r w:rsidR="00CE6265">
        <w:rPr>
          <w:rFonts w:ascii="Times New Roman" w:hAnsi="Times New Roman" w:cs="Times New Roman"/>
          <w:sz w:val="24"/>
          <w:szCs w:val="24"/>
        </w:rPr>
        <w:t>Bee Colony Algorithm</w:t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</w:r>
      <w:r w:rsidR="007F5A65" w:rsidRPr="00E36A32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CE6265">
        <w:rPr>
          <w:rFonts w:ascii="Times New Roman" w:hAnsi="Times New Roman" w:cs="Times New Roman"/>
          <w:sz w:val="24"/>
          <w:szCs w:val="24"/>
        </w:rPr>
        <w:t>6</w:t>
      </w:r>
    </w:p>
    <w:p w14:paraId="1F051179" w14:textId="2BD3AC61" w:rsidR="00B1786D" w:rsidRPr="00CE6265" w:rsidRDefault="00B1786D" w:rsidP="00CE626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6A32">
        <w:rPr>
          <w:rFonts w:ascii="Times New Roman" w:hAnsi="Times New Roman" w:cs="Times New Roman"/>
          <w:sz w:val="24"/>
          <w:szCs w:val="24"/>
        </w:rPr>
        <w:t xml:space="preserve">Code for </w:t>
      </w:r>
      <w:r w:rsidR="00CE6265">
        <w:rPr>
          <w:rFonts w:ascii="Times New Roman" w:hAnsi="Times New Roman" w:cs="Times New Roman"/>
          <w:sz w:val="24"/>
          <w:szCs w:val="24"/>
        </w:rPr>
        <w:t>Fish Swarm Algorithm</w:t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</w:r>
      <w:r w:rsidR="00802AE2" w:rsidRPr="00E36A32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CE6265">
        <w:rPr>
          <w:rFonts w:ascii="Times New Roman" w:hAnsi="Times New Roman" w:cs="Times New Roman"/>
          <w:sz w:val="24"/>
          <w:szCs w:val="24"/>
        </w:rPr>
        <w:t>1</w:t>
      </w:r>
      <w:r w:rsidR="00060F44">
        <w:rPr>
          <w:rFonts w:ascii="Times New Roman" w:hAnsi="Times New Roman" w:cs="Times New Roman"/>
          <w:sz w:val="24"/>
          <w:szCs w:val="24"/>
        </w:rPr>
        <w:t>5</w:t>
      </w:r>
    </w:p>
    <w:p w14:paraId="7C0B11E5" w14:textId="0689CC03" w:rsidR="00DE23AC" w:rsidRDefault="00DE23AC" w:rsidP="00DE23AC">
      <w:pPr>
        <w:rPr>
          <w:rFonts w:ascii="Times New Roman" w:hAnsi="Times New Roman" w:cs="Times New Roman"/>
        </w:rPr>
      </w:pPr>
    </w:p>
    <w:p w14:paraId="6F644975" w14:textId="7562FA72" w:rsidR="00DE23AC" w:rsidRDefault="00DE23AC" w:rsidP="00DE23AC">
      <w:pPr>
        <w:rPr>
          <w:rFonts w:ascii="Times New Roman" w:hAnsi="Times New Roman" w:cs="Times New Roman"/>
        </w:rPr>
      </w:pPr>
    </w:p>
    <w:p w14:paraId="712EEBCF" w14:textId="301962E7" w:rsidR="00DE23AC" w:rsidRDefault="00DE23AC" w:rsidP="00DE23AC">
      <w:pPr>
        <w:rPr>
          <w:rFonts w:ascii="Times New Roman" w:hAnsi="Times New Roman" w:cs="Times New Roman"/>
        </w:rPr>
      </w:pPr>
    </w:p>
    <w:p w14:paraId="58F417C0" w14:textId="274006CE" w:rsidR="00DE23AC" w:rsidRDefault="00DE23AC" w:rsidP="00DE23AC">
      <w:pPr>
        <w:rPr>
          <w:rFonts w:ascii="Times New Roman" w:hAnsi="Times New Roman" w:cs="Times New Roman"/>
        </w:rPr>
      </w:pPr>
    </w:p>
    <w:p w14:paraId="5E51CF72" w14:textId="0390349D" w:rsidR="00DE23AC" w:rsidRDefault="00DE23AC" w:rsidP="00DE23AC">
      <w:pPr>
        <w:rPr>
          <w:rFonts w:ascii="Times New Roman" w:hAnsi="Times New Roman" w:cs="Times New Roman"/>
        </w:rPr>
      </w:pPr>
    </w:p>
    <w:p w14:paraId="4E3F299A" w14:textId="682BC61F" w:rsidR="00DE23AC" w:rsidRDefault="00DE23AC" w:rsidP="00DE23AC">
      <w:pPr>
        <w:rPr>
          <w:rFonts w:ascii="Times New Roman" w:hAnsi="Times New Roman" w:cs="Times New Roman"/>
        </w:rPr>
      </w:pPr>
    </w:p>
    <w:p w14:paraId="725C708B" w14:textId="5F568A2B" w:rsidR="00DE23AC" w:rsidRDefault="00DE23AC" w:rsidP="00DE23AC">
      <w:pPr>
        <w:rPr>
          <w:rFonts w:ascii="Times New Roman" w:hAnsi="Times New Roman" w:cs="Times New Roman"/>
        </w:rPr>
      </w:pPr>
    </w:p>
    <w:p w14:paraId="15FF6F43" w14:textId="035C1670" w:rsidR="00DE23AC" w:rsidRDefault="00DE23AC" w:rsidP="00DE23AC">
      <w:pPr>
        <w:rPr>
          <w:rFonts w:ascii="Times New Roman" w:hAnsi="Times New Roman" w:cs="Times New Roman"/>
        </w:rPr>
      </w:pPr>
    </w:p>
    <w:p w14:paraId="7ED589E5" w14:textId="611813C5" w:rsidR="00DE23AC" w:rsidRDefault="00DE23AC" w:rsidP="00DE23AC">
      <w:pPr>
        <w:rPr>
          <w:rFonts w:ascii="Times New Roman" w:hAnsi="Times New Roman" w:cs="Times New Roman"/>
        </w:rPr>
      </w:pPr>
    </w:p>
    <w:p w14:paraId="73BB56E3" w14:textId="75013900" w:rsidR="00DE23AC" w:rsidRDefault="00DE23AC" w:rsidP="00DE23AC">
      <w:pPr>
        <w:rPr>
          <w:rFonts w:ascii="Times New Roman" w:hAnsi="Times New Roman" w:cs="Times New Roman"/>
        </w:rPr>
      </w:pPr>
    </w:p>
    <w:p w14:paraId="4AF49CA0" w14:textId="2529880F" w:rsidR="00DE23AC" w:rsidRDefault="00DE23AC" w:rsidP="00DE23AC">
      <w:pPr>
        <w:rPr>
          <w:rFonts w:ascii="Times New Roman" w:hAnsi="Times New Roman" w:cs="Times New Roman"/>
        </w:rPr>
      </w:pPr>
    </w:p>
    <w:p w14:paraId="45556A6F" w14:textId="78E10CFF" w:rsidR="00DE23AC" w:rsidRDefault="00DE23AC" w:rsidP="00DE23AC">
      <w:pPr>
        <w:rPr>
          <w:rFonts w:ascii="Times New Roman" w:hAnsi="Times New Roman" w:cs="Times New Roman"/>
        </w:rPr>
      </w:pPr>
    </w:p>
    <w:p w14:paraId="6CBC8952" w14:textId="17ED0434" w:rsidR="00DE23AC" w:rsidRDefault="00DE23AC" w:rsidP="00DE23AC">
      <w:pPr>
        <w:rPr>
          <w:rFonts w:ascii="Times New Roman" w:hAnsi="Times New Roman" w:cs="Times New Roman"/>
        </w:rPr>
      </w:pPr>
    </w:p>
    <w:p w14:paraId="7AC70AA4" w14:textId="40F027EB" w:rsidR="00DE23AC" w:rsidRDefault="00DE23AC" w:rsidP="00DE23AC">
      <w:pPr>
        <w:rPr>
          <w:rFonts w:ascii="Times New Roman" w:hAnsi="Times New Roman" w:cs="Times New Roman"/>
        </w:rPr>
      </w:pPr>
    </w:p>
    <w:p w14:paraId="58384367" w14:textId="017EA8E1" w:rsidR="00DE23AC" w:rsidRDefault="00DE23AC" w:rsidP="00DE23AC">
      <w:pPr>
        <w:rPr>
          <w:rFonts w:ascii="Times New Roman" w:hAnsi="Times New Roman" w:cs="Times New Roman"/>
        </w:rPr>
      </w:pPr>
    </w:p>
    <w:p w14:paraId="732166C6" w14:textId="6370AC1F" w:rsidR="00DE23AC" w:rsidRDefault="00DE23AC" w:rsidP="00DE23AC">
      <w:pPr>
        <w:rPr>
          <w:rFonts w:ascii="Times New Roman" w:hAnsi="Times New Roman" w:cs="Times New Roman"/>
        </w:rPr>
      </w:pPr>
    </w:p>
    <w:p w14:paraId="7487FFBE" w14:textId="206B1E1A" w:rsidR="00DE23AC" w:rsidRDefault="00DE23AC" w:rsidP="00DE23AC">
      <w:pPr>
        <w:rPr>
          <w:rFonts w:ascii="Times New Roman" w:hAnsi="Times New Roman" w:cs="Times New Roman"/>
        </w:rPr>
      </w:pPr>
    </w:p>
    <w:p w14:paraId="486E8B82" w14:textId="53EADFAE" w:rsidR="00DE23AC" w:rsidRDefault="00DE23AC" w:rsidP="00DE23AC">
      <w:pPr>
        <w:rPr>
          <w:rFonts w:ascii="Times New Roman" w:hAnsi="Times New Roman" w:cs="Times New Roman"/>
        </w:rPr>
      </w:pPr>
    </w:p>
    <w:p w14:paraId="7493EDCD" w14:textId="6A16B846" w:rsidR="00DE23AC" w:rsidRDefault="00DE23AC" w:rsidP="00DE23AC">
      <w:pPr>
        <w:rPr>
          <w:rFonts w:ascii="Times New Roman" w:hAnsi="Times New Roman" w:cs="Times New Roman"/>
        </w:rPr>
      </w:pPr>
    </w:p>
    <w:p w14:paraId="04A8375D" w14:textId="4460ADC5" w:rsidR="00DE23AC" w:rsidRDefault="00DE23AC" w:rsidP="00DE23AC">
      <w:pPr>
        <w:rPr>
          <w:rFonts w:ascii="Times New Roman" w:hAnsi="Times New Roman" w:cs="Times New Roman"/>
        </w:rPr>
      </w:pPr>
    </w:p>
    <w:p w14:paraId="4BF7473E" w14:textId="6874E5D8" w:rsidR="00DE23AC" w:rsidRDefault="00DE23AC" w:rsidP="00DE23AC">
      <w:pPr>
        <w:rPr>
          <w:rFonts w:ascii="Times New Roman" w:hAnsi="Times New Roman" w:cs="Times New Roman"/>
        </w:rPr>
      </w:pPr>
    </w:p>
    <w:p w14:paraId="06EB9F10" w14:textId="77777777" w:rsidR="00CE6265" w:rsidRDefault="00CE6265" w:rsidP="00DE23AC">
      <w:pPr>
        <w:rPr>
          <w:rFonts w:ascii="Times New Roman" w:hAnsi="Times New Roman" w:cs="Times New Roman"/>
        </w:rPr>
      </w:pPr>
    </w:p>
    <w:p w14:paraId="67A284E1" w14:textId="60D09DC7" w:rsidR="00DE23AC" w:rsidRDefault="00DE23AC" w:rsidP="00DE23AC">
      <w:pPr>
        <w:rPr>
          <w:rFonts w:ascii="Times New Roman" w:hAnsi="Times New Roman" w:cs="Times New Roman"/>
        </w:rPr>
      </w:pPr>
    </w:p>
    <w:p w14:paraId="52B25712" w14:textId="686C03B5" w:rsidR="00AD46EB" w:rsidRDefault="00AD46EB" w:rsidP="00AD46EB">
      <w:pPr>
        <w:pStyle w:val="Subtitle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Project Hardware and Software List</w:t>
      </w:r>
    </w:p>
    <w:p w14:paraId="1EC33CE3" w14:textId="77777777" w:rsidR="00AD46EB" w:rsidRDefault="00AD46EB" w:rsidP="00AD46E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30"/>
        <w:gridCol w:w="2337"/>
        <w:gridCol w:w="3421"/>
      </w:tblGrid>
      <w:tr w:rsidR="00AD46EB" w:rsidRPr="00E36A32" w14:paraId="6570EEDD" w14:textId="77777777" w:rsidTr="00DA6D5F">
        <w:tc>
          <w:tcPr>
            <w:tcW w:w="3230" w:type="dxa"/>
            <w:shd w:val="clear" w:color="auto" w:fill="DEEAF6" w:themeFill="accent1" w:themeFillTint="33"/>
            <w:vAlign w:val="center"/>
          </w:tcPr>
          <w:p w14:paraId="430380CB" w14:textId="5C9521F9" w:rsidR="00AD46EB" w:rsidRPr="00E36A32" w:rsidRDefault="0007081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14:paraId="7870CBA7" w14:textId="709350DF" w:rsidR="00AD46EB" w:rsidRPr="00E36A32" w:rsidRDefault="0007081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421" w:type="dxa"/>
            <w:shd w:val="clear" w:color="auto" w:fill="DEEAF6" w:themeFill="accent1" w:themeFillTint="33"/>
            <w:vAlign w:val="center"/>
          </w:tcPr>
          <w:p w14:paraId="1A41B2B1" w14:textId="488EDD37" w:rsidR="00AD46EB" w:rsidRPr="00E36A32" w:rsidRDefault="0007081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 OF USAGE</w:t>
            </w:r>
          </w:p>
        </w:tc>
      </w:tr>
      <w:tr w:rsidR="00AD46EB" w:rsidRPr="00E36A32" w14:paraId="6185A676" w14:textId="77777777" w:rsidTr="00DA6D5F">
        <w:tc>
          <w:tcPr>
            <w:tcW w:w="3230" w:type="dxa"/>
            <w:vAlign w:val="center"/>
          </w:tcPr>
          <w:p w14:paraId="388887D3" w14:textId="0D623078" w:rsidR="00AD46EB" w:rsidRPr="00E36A32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LAPTOP </w:t>
            </w:r>
          </w:p>
        </w:tc>
        <w:tc>
          <w:tcPr>
            <w:tcW w:w="2337" w:type="dxa"/>
            <w:vAlign w:val="center"/>
          </w:tcPr>
          <w:p w14:paraId="76EB3011" w14:textId="77777777" w:rsidR="00AD46EB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ASUS TUF GAMING 15 </w:t>
            </w:r>
          </w:p>
          <w:p w14:paraId="0F22F2B4" w14:textId="77777777" w:rsidR="00523ABD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 core i7</w:t>
            </w:r>
          </w:p>
          <w:p w14:paraId="68CF86F0" w14:textId="4DD970C8" w:rsidR="00523ABD" w:rsidRPr="00E36A32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1" w:type="dxa"/>
            <w:vAlign w:val="center"/>
          </w:tcPr>
          <w:p w14:paraId="367FD7C6" w14:textId="3596E155" w:rsidR="00AD46EB" w:rsidRPr="00070817" w:rsidRDefault="00070817" w:rsidP="002D2A54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0708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</w:t>
            </w:r>
            <w:r w:rsidR="00523AB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 to perform the entire research including dataset preprocessing, model training and evaluation of results.</w:t>
            </w:r>
          </w:p>
        </w:tc>
      </w:tr>
    </w:tbl>
    <w:p w14:paraId="02125512" w14:textId="77777777" w:rsidR="00AD46EB" w:rsidRDefault="00AD46EB" w:rsidP="00AD46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30"/>
        <w:gridCol w:w="2337"/>
        <w:gridCol w:w="3421"/>
      </w:tblGrid>
      <w:tr w:rsidR="00467C77" w:rsidRPr="00E36A32" w14:paraId="5BAEBA2F" w14:textId="77777777" w:rsidTr="002D2A54">
        <w:tc>
          <w:tcPr>
            <w:tcW w:w="3230" w:type="dxa"/>
            <w:shd w:val="clear" w:color="auto" w:fill="DEEAF6" w:themeFill="accent1" w:themeFillTint="33"/>
            <w:vAlign w:val="center"/>
          </w:tcPr>
          <w:p w14:paraId="02BF1ACA" w14:textId="6F2A7B85" w:rsidR="00467C77" w:rsidRPr="00E36A32" w:rsidRDefault="00467C7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14:paraId="78736875" w14:textId="77777777" w:rsidR="00467C77" w:rsidRPr="00E36A32" w:rsidRDefault="00467C7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421" w:type="dxa"/>
            <w:shd w:val="clear" w:color="auto" w:fill="DEEAF6" w:themeFill="accent1" w:themeFillTint="33"/>
            <w:vAlign w:val="center"/>
          </w:tcPr>
          <w:p w14:paraId="7E7B4FBB" w14:textId="77777777" w:rsidR="00467C77" w:rsidRPr="00E36A32" w:rsidRDefault="00467C77" w:rsidP="002D2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 OF USAGE</w:t>
            </w:r>
          </w:p>
        </w:tc>
      </w:tr>
      <w:tr w:rsidR="00467C77" w:rsidRPr="00E36A32" w14:paraId="246EA0A5" w14:textId="77777777" w:rsidTr="002D2A54">
        <w:tc>
          <w:tcPr>
            <w:tcW w:w="3230" w:type="dxa"/>
            <w:vAlign w:val="center"/>
          </w:tcPr>
          <w:p w14:paraId="592983A6" w14:textId="70C3C136" w:rsidR="00467C77" w:rsidRPr="00E36A32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7C18A6">
              <w:rPr>
                <w:rFonts w:ascii="Times New Roman" w:hAnsi="Times New Roman" w:cs="Times New Roman"/>
                <w:sz w:val="24"/>
                <w:szCs w:val="24"/>
              </w:rPr>
              <w:t>oogle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="007C18A6">
              <w:rPr>
                <w:rFonts w:ascii="Times New Roman" w:hAnsi="Times New Roman" w:cs="Times New Roman"/>
                <w:sz w:val="24"/>
                <w:szCs w:val="24"/>
              </w:rPr>
              <w:t>olab</w:t>
            </w:r>
          </w:p>
        </w:tc>
        <w:tc>
          <w:tcPr>
            <w:tcW w:w="2337" w:type="dxa"/>
            <w:vAlign w:val="center"/>
          </w:tcPr>
          <w:p w14:paraId="28AC6AB2" w14:textId="4F9837EC" w:rsidR="00467C77" w:rsidRPr="00E36A32" w:rsidRDefault="00523ABD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3421" w:type="dxa"/>
            <w:vAlign w:val="center"/>
          </w:tcPr>
          <w:p w14:paraId="7985FE03" w14:textId="17FBF302" w:rsidR="00467C77" w:rsidRPr="00070817" w:rsidRDefault="00467C77" w:rsidP="002D2A54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Used</w:t>
            </w:r>
            <w:r w:rsidR="00523AB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main code editor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23AB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apply, write, debug code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run </w:t>
            </w:r>
            <w:r w:rsidR="00F430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experiments</w:t>
            </w:r>
            <w:r w:rsidRPr="000708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467C77" w:rsidRPr="00E36A32" w14:paraId="440A99EF" w14:textId="77777777" w:rsidTr="002D2A54">
        <w:tc>
          <w:tcPr>
            <w:tcW w:w="3230" w:type="dxa"/>
            <w:vAlign w:val="center"/>
          </w:tcPr>
          <w:p w14:paraId="43158E9E" w14:textId="582D81EF" w:rsidR="00467C77" w:rsidRPr="007C18A6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Microsoft Excel </w:t>
            </w:r>
          </w:p>
        </w:tc>
        <w:tc>
          <w:tcPr>
            <w:tcW w:w="2337" w:type="dxa"/>
            <w:vAlign w:val="center"/>
          </w:tcPr>
          <w:p w14:paraId="2D0D117A" w14:textId="3C9032E9" w:rsidR="00467C77" w:rsidRPr="00E36A32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Excel 2021 MSO </w:t>
            </w:r>
          </w:p>
        </w:tc>
        <w:tc>
          <w:tcPr>
            <w:tcW w:w="3421" w:type="dxa"/>
            <w:vAlign w:val="center"/>
          </w:tcPr>
          <w:p w14:paraId="69643322" w14:textId="2DDE3F56" w:rsidR="00467C77" w:rsidRPr="00E36A32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to store, organize, and manage dataset for the research</w:t>
            </w:r>
          </w:p>
        </w:tc>
      </w:tr>
      <w:tr w:rsidR="00467C77" w:rsidRPr="00E36A32" w14:paraId="0AD39AF5" w14:textId="77777777" w:rsidTr="002D2A54">
        <w:tc>
          <w:tcPr>
            <w:tcW w:w="3230" w:type="dxa"/>
            <w:vAlign w:val="center"/>
          </w:tcPr>
          <w:p w14:paraId="65C045F5" w14:textId="13A2A906" w:rsidR="00467C77" w:rsidRPr="00E36A32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337" w:type="dxa"/>
            <w:vAlign w:val="center"/>
          </w:tcPr>
          <w:p w14:paraId="1C48A392" w14:textId="2697AEB2" w:rsidR="00467C77" w:rsidRPr="00E36A32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3421" w:type="dxa"/>
            <w:vAlign w:val="center"/>
          </w:tcPr>
          <w:p w14:paraId="29B7CA2B" w14:textId="4844F291" w:rsidR="00467C77" w:rsidRPr="00E36A32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Programming language used for both algorithms from preprocessing to result evaluation.</w:t>
            </w:r>
          </w:p>
        </w:tc>
      </w:tr>
      <w:tr w:rsidR="007C18A6" w:rsidRPr="00E36A32" w14:paraId="76EC8302" w14:textId="77777777" w:rsidTr="002D2A54">
        <w:tc>
          <w:tcPr>
            <w:tcW w:w="3230" w:type="dxa"/>
            <w:vAlign w:val="center"/>
          </w:tcPr>
          <w:p w14:paraId="4A53AA01" w14:textId="3A741B6F" w:rsidR="007C18A6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2337" w:type="dxa"/>
            <w:vAlign w:val="center"/>
          </w:tcPr>
          <w:p w14:paraId="06ADB7B7" w14:textId="5C5876E5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1.5.3</w:t>
            </w:r>
          </w:p>
        </w:tc>
        <w:tc>
          <w:tcPr>
            <w:tcW w:w="3421" w:type="dxa"/>
            <w:vAlign w:val="center"/>
          </w:tcPr>
          <w:p w14:paraId="516DA8AB" w14:textId="7F1F4686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for data manipulation and analysis</w:t>
            </w:r>
          </w:p>
        </w:tc>
      </w:tr>
      <w:tr w:rsidR="007C18A6" w:rsidRPr="00E36A32" w14:paraId="5C1CFC99" w14:textId="77777777" w:rsidTr="002D2A54">
        <w:tc>
          <w:tcPr>
            <w:tcW w:w="3230" w:type="dxa"/>
            <w:vAlign w:val="center"/>
          </w:tcPr>
          <w:p w14:paraId="4BDFF8D2" w14:textId="23C2A58B" w:rsidR="007C18A6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2337" w:type="dxa"/>
            <w:vAlign w:val="center"/>
          </w:tcPr>
          <w:p w14:paraId="6A59706B" w14:textId="79A03697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1.24.0</w:t>
            </w:r>
          </w:p>
        </w:tc>
        <w:tc>
          <w:tcPr>
            <w:tcW w:w="3421" w:type="dxa"/>
            <w:vAlign w:val="center"/>
          </w:tcPr>
          <w:p w14:paraId="043ABACD" w14:textId="2CA58587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for numerical computing with multi-dimensional arrays</w:t>
            </w:r>
          </w:p>
        </w:tc>
      </w:tr>
      <w:tr w:rsidR="007C18A6" w:rsidRPr="00E36A32" w14:paraId="7814D6B8" w14:textId="77777777" w:rsidTr="002D2A54">
        <w:tc>
          <w:tcPr>
            <w:tcW w:w="3230" w:type="dxa"/>
            <w:vAlign w:val="center"/>
          </w:tcPr>
          <w:p w14:paraId="06BD4272" w14:textId="4746F931" w:rsidR="007C18A6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Matpolib</w:t>
            </w:r>
          </w:p>
        </w:tc>
        <w:tc>
          <w:tcPr>
            <w:tcW w:w="2337" w:type="dxa"/>
            <w:vAlign w:val="center"/>
          </w:tcPr>
          <w:p w14:paraId="25AACEA8" w14:textId="32EBD8E1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3.6.3</w:t>
            </w:r>
          </w:p>
        </w:tc>
        <w:tc>
          <w:tcPr>
            <w:tcW w:w="3421" w:type="dxa"/>
            <w:vAlign w:val="center"/>
          </w:tcPr>
          <w:p w14:paraId="24C6C233" w14:textId="18B2B3A5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Used for plotting and data visualization </w:t>
            </w:r>
          </w:p>
        </w:tc>
      </w:tr>
      <w:tr w:rsidR="007C18A6" w:rsidRPr="00E36A32" w14:paraId="0B3B474B" w14:textId="77777777" w:rsidTr="002D2A54">
        <w:tc>
          <w:tcPr>
            <w:tcW w:w="3230" w:type="dxa"/>
            <w:vAlign w:val="center"/>
          </w:tcPr>
          <w:p w14:paraId="724D92A6" w14:textId="3C94B777" w:rsidR="007C18A6" w:rsidRDefault="007C18A6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</w:p>
        </w:tc>
        <w:tc>
          <w:tcPr>
            <w:tcW w:w="2337" w:type="dxa"/>
            <w:vAlign w:val="center"/>
          </w:tcPr>
          <w:p w14:paraId="24FFE33E" w14:textId="1E46986F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0.11.2</w:t>
            </w:r>
          </w:p>
        </w:tc>
        <w:tc>
          <w:tcPr>
            <w:tcW w:w="3421" w:type="dxa"/>
            <w:vAlign w:val="center"/>
          </w:tcPr>
          <w:p w14:paraId="07BD7B99" w14:textId="211E5B75" w:rsidR="007C18A6" w:rsidRDefault="00160569" w:rsidP="002D2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for statistical data visualization</w:t>
            </w:r>
          </w:p>
        </w:tc>
      </w:tr>
    </w:tbl>
    <w:p w14:paraId="4A48D4A6" w14:textId="770FD538" w:rsidR="00AD46EB" w:rsidRDefault="00AD46EB" w:rsidP="00AD46EB">
      <w:pPr>
        <w:rPr>
          <w:rFonts w:ascii="Times New Roman" w:hAnsi="Times New Roman" w:cs="Times New Roman"/>
          <w:b/>
          <w:bCs/>
        </w:rPr>
      </w:pPr>
    </w:p>
    <w:p w14:paraId="6712BBD2" w14:textId="77777777" w:rsidR="00AD46EB" w:rsidRDefault="00AD46EB" w:rsidP="00AD46EB">
      <w:pPr>
        <w:rPr>
          <w:rFonts w:ascii="Times New Roman" w:hAnsi="Times New Roman" w:cs="Times New Roman"/>
          <w:b/>
          <w:bCs/>
        </w:rPr>
      </w:pPr>
    </w:p>
    <w:p w14:paraId="3E41C6AA" w14:textId="36225D62" w:rsidR="00DE23AC" w:rsidRDefault="00DE23AC" w:rsidP="00DE23AC">
      <w:pPr>
        <w:rPr>
          <w:rFonts w:ascii="Times New Roman" w:hAnsi="Times New Roman" w:cs="Times New Roman"/>
        </w:rPr>
      </w:pPr>
    </w:p>
    <w:p w14:paraId="396A439A" w14:textId="3CB02D7B" w:rsidR="00AD46EB" w:rsidRDefault="00AD46EB" w:rsidP="00DE23AC">
      <w:pPr>
        <w:rPr>
          <w:rFonts w:ascii="Times New Roman" w:hAnsi="Times New Roman" w:cs="Times New Roman"/>
        </w:rPr>
      </w:pPr>
    </w:p>
    <w:p w14:paraId="08196F58" w14:textId="77777777" w:rsidR="00CE6265" w:rsidRDefault="00CE6265" w:rsidP="00DE23AC">
      <w:pPr>
        <w:rPr>
          <w:rFonts w:ascii="Times New Roman" w:hAnsi="Times New Roman" w:cs="Times New Roman"/>
        </w:rPr>
      </w:pPr>
    </w:p>
    <w:p w14:paraId="3EB4E424" w14:textId="01B4EB24" w:rsidR="00DE23AC" w:rsidRDefault="00DE23AC" w:rsidP="00DE23AC">
      <w:pPr>
        <w:pStyle w:val="Subtitle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Module List and Explanation</w:t>
      </w:r>
    </w:p>
    <w:p w14:paraId="5A574CE9" w14:textId="6A9EF79C" w:rsidR="00DE23AC" w:rsidRDefault="00CE7450" w:rsidP="00DE2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Bee Colony Algorithm </w:t>
      </w:r>
    </w:p>
    <w:p w14:paraId="3788AC4D" w14:textId="77777777" w:rsidR="00CE7450" w:rsidRDefault="00CE7450" w:rsidP="00DE23A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3241"/>
      </w:tblGrid>
      <w:tr w:rsidR="004F6AC6" w:rsidRPr="00E36A32" w14:paraId="55AE7B29" w14:textId="77777777" w:rsidTr="004F6AC6">
        <w:tc>
          <w:tcPr>
            <w:tcW w:w="2337" w:type="dxa"/>
            <w:vAlign w:val="center"/>
          </w:tcPr>
          <w:p w14:paraId="4DEA8514" w14:textId="268E8CEA" w:rsidR="004F6AC6" w:rsidRPr="00E36A32" w:rsidRDefault="004F6AC6" w:rsidP="004F6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2337" w:type="dxa"/>
            <w:vAlign w:val="center"/>
          </w:tcPr>
          <w:p w14:paraId="39002024" w14:textId="4A6435FA" w:rsidR="004F6AC6" w:rsidRPr="00E36A32" w:rsidRDefault="004F6AC6" w:rsidP="004F6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3241" w:type="dxa"/>
            <w:vAlign w:val="center"/>
          </w:tcPr>
          <w:p w14:paraId="54DDD0AE" w14:textId="4514218C" w:rsidR="004F6AC6" w:rsidRPr="00E36A32" w:rsidRDefault="004F6AC6" w:rsidP="004F6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</w:tr>
      <w:tr w:rsidR="004F6AC6" w:rsidRPr="00E36A32" w14:paraId="2ACBA44C" w14:textId="77777777" w:rsidTr="004F6AC6">
        <w:tc>
          <w:tcPr>
            <w:tcW w:w="2337" w:type="dxa"/>
            <w:vAlign w:val="center"/>
          </w:tcPr>
          <w:p w14:paraId="21B7A7AB" w14:textId="46C6DE2B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run_bee_colony()</w:t>
            </w:r>
          </w:p>
        </w:tc>
        <w:tc>
          <w:tcPr>
            <w:tcW w:w="2337" w:type="dxa"/>
            <w:vAlign w:val="center"/>
          </w:tcPr>
          <w:p w14:paraId="1DA80172" w14:textId="206073DE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Implements the Bee Colony Algorithm for feature selection. Returns selected features, indices, convergence data, and iteration count.</w:t>
            </w:r>
          </w:p>
        </w:tc>
        <w:tc>
          <w:tcPr>
            <w:tcW w:w="3241" w:type="dxa"/>
            <w:vAlign w:val="center"/>
          </w:tcPr>
          <w:p w14:paraId="514C4057" w14:textId="4D01336B" w:rsidR="004F6AC6" w:rsidRPr="00CE7450" w:rsidRDefault="00CE7450" w:rsidP="00DE23AC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Feature Selection </w:t>
            </w:r>
          </w:p>
        </w:tc>
      </w:tr>
      <w:tr w:rsidR="004F6AC6" w:rsidRPr="00E36A32" w14:paraId="08BFC5B5" w14:textId="77777777" w:rsidTr="004F6AC6">
        <w:tc>
          <w:tcPr>
            <w:tcW w:w="2337" w:type="dxa"/>
            <w:vAlign w:val="center"/>
          </w:tcPr>
          <w:p w14:paraId="616AB0C7" w14:textId="50DD1AC0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evaluate()</w:t>
            </w:r>
          </w:p>
        </w:tc>
        <w:tc>
          <w:tcPr>
            <w:tcW w:w="2337" w:type="dxa"/>
            <w:vAlign w:val="center"/>
          </w:tcPr>
          <w:p w14:paraId="550CB2D6" w14:textId="5744873B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 xml:space="preserve">(Nested inside run_bee_colony) Evaluates a feature mask using RandomForest and cross-validation. Caches </w:t>
            </w:r>
            <w:r w:rsidR="00CE7450" w:rsidRPr="0056662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 xml:space="preserve"> for efficiency.</w:t>
            </w:r>
          </w:p>
        </w:tc>
        <w:tc>
          <w:tcPr>
            <w:tcW w:w="3241" w:type="dxa"/>
            <w:vAlign w:val="center"/>
          </w:tcPr>
          <w:p w14:paraId="63358ED6" w14:textId="25F7BCA9" w:rsidR="004F6AC6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4F6AC6" w:rsidRPr="00E36A32" w14:paraId="4A7BA28D" w14:textId="77777777" w:rsidTr="004F6AC6">
        <w:tc>
          <w:tcPr>
            <w:tcW w:w="2337" w:type="dxa"/>
            <w:vAlign w:val="center"/>
          </w:tcPr>
          <w:p w14:paraId="40105D43" w14:textId="7D4FA1E5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train_and_evaluate()</w:t>
            </w:r>
          </w:p>
        </w:tc>
        <w:tc>
          <w:tcPr>
            <w:tcW w:w="2337" w:type="dxa"/>
            <w:vAlign w:val="center"/>
          </w:tcPr>
          <w:p w14:paraId="4ED6A922" w14:textId="7249B770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Trains a RandomForest model on the selected features and evaluates it on the training set.</w:t>
            </w:r>
          </w:p>
        </w:tc>
        <w:tc>
          <w:tcPr>
            <w:tcW w:w="3241" w:type="dxa"/>
            <w:vAlign w:val="center"/>
          </w:tcPr>
          <w:p w14:paraId="1C23565E" w14:textId="29E1CACE" w:rsidR="004F6AC6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4F6AC6" w:rsidRPr="00E36A32" w14:paraId="4892056C" w14:textId="77777777" w:rsidTr="004F6AC6">
        <w:tc>
          <w:tcPr>
            <w:tcW w:w="2337" w:type="dxa"/>
            <w:vAlign w:val="center"/>
          </w:tcPr>
          <w:p w14:paraId="0417C555" w14:textId="5C4F1618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final_evaluate()</w:t>
            </w:r>
          </w:p>
        </w:tc>
        <w:tc>
          <w:tcPr>
            <w:tcW w:w="2337" w:type="dxa"/>
            <w:vAlign w:val="center"/>
          </w:tcPr>
          <w:p w14:paraId="1EF9F3A5" w14:textId="14410703" w:rsidR="004F6AC6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Evaluates the trained model on the test dataset and returns key performance metrics.</w:t>
            </w:r>
          </w:p>
        </w:tc>
        <w:tc>
          <w:tcPr>
            <w:tcW w:w="3241" w:type="dxa"/>
            <w:vAlign w:val="center"/>
          </w:tcPr>
          <w:p w14:paraId="7604C965" w14:textId="374BB197" w:rsidR="004F6AC6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Evaluation</w:t>
            </w:r>
          </w:p>
        </w:tc>
      </w:tr>
      <w:tr w:rsidR="0056662B" w:rsidRPr="00E36A32" w14:paraId="60E7CDBA" w14:textId="77777777" w:rsidTr="004F6AC6">
        <w:tc>
          <w:tcPr>
            <w:tcW w:w="2337" w:type="dxa"/>
            <w:vAlign w:val="center"/>
          </w:tcPr>
          <w:p w14:paraId="27B5385E" w14:textId="1C29EB12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plot_convergence()</w:t>
            </w:r>
          </w:p>
        </w:tc>
        <w:tc>
          <w:tcPr>
            <w:tcW w:w="2337" w:type="dxa"/>
            <w:vAlign w:val="center"/>
          </w:tcPr>
          <w:p w14:paraId="6E404117" w14:textId="2A919012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Plots the convergence curve of accuracy over Bee Colony iterations.</w:t>
            </w:r>
          </w:p>
        </w:tc>
        <w:tc>
          <w:tcPr>
            <w:tcW w:w="3241" w:type="dxa"/>
            <w:vAlign w:val="center"/>
          </w:tcPr>
          <w:p w14:paraId="320E127B" w14:textId="3E6F44E2" w:rsidR="0056662B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  <w:tr w:rsidR="0056662B" w:rsidRPr="00E36A32" w14:paraId="4C06510F" w14:textId="77777777" w:rsidTr="004F6AC6">
        <w:tc>
          <w:tcPr>
            <w:tcW w:w="2337" w:type="dxa"/>
            <w:vAlign w:val="center"/>
          </w:tcPr>
          <w:p w14:paraId="7ED5407A" w14:textId="4573F99A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plot_conf_matrix()</w:t>
            </w:r>
          </w:p>
        </w:tc>
        <w:tc>
          <w:tcPr>
            <w:tcW w:w="2337" w:type="dxa"/>
            <w:vAlign w:val="center"/>
          </w:tcPr>
          <w:p w14:paraId="5617890C" w14:textId="0D01DC9A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Displays the confusion matrix for the predicted vs. actual test labels.</w:t>
            </w:r>
          </w:p>
        </w:tc>
        <w:tc>
          <w:tcPr>
            <w:tcW w:w="3241" w:type="dxa"/>
            <w:vAlign w:val="center"/>
          </w:tcPr>
          <w:p w14:paraId="5FF16D98" w14:textId="51EC4253" w:rsidR="0056662B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  <w:tr w:rsidR="0056662B" w:rsidRPr="00E36A32" w14:paraId="77F6413B" w14:textId="77777777" w:rsidTr="004F6AC6">
        <w:tc>
          <w:tcPr>
            <w:tcW w:w="2337" w:type="dxa"/>
            <w:vAlign w:val="center"/>
          </w:tcPr>
          <w:p w14:paraId="5708044D" w14:textId="6E40F09B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plot_roc_curve()</w:t>
            </w:r>
          </w:p>
        </w:tc>
        <w:tc>
          <w:tcPr>
            <w:tcW w:w="2337" w:type="dxa"/>
            <w:vAlign w:val="center"/>
          </w:tcPr>
          <w:p w14:paraId="6999D50A" w14:textId="4BA9475E" w:rsidR="0056662B" w:rsidRPr="0056662B" w:rsidRDefault="0056662B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Plots the ROC curve of model predictions.</w:t>
            </w:r>
          </w:p>
        </w:tc>
        <w:tc>
          <w:tcPr>
            <w:tcW w:w="3241" w:type="dxa"/>
            <w:vAlign w:val="center"/>
          </w:tcPr>
          <w:p w14:paraId="4D8EBD05" w14:textId="320D71F6" w:rsidR="0056662B" w:rsidRPr="0056662B" w:rsidRDefault="00CE7450" w:rsidP="00DE2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</w:tbl>
    <w:p w14:paraId="691BC04C" w14:textId="421A66D4" w:rsidR="00DE23AC" w:rsidRDefault="00164B35" w:rsidP="00DE2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9E7A49E" w14:textId="0E3530B7" w:rsidR="00164B35" w:rsidRDefault="00164B35" w:rsidP="00DE23AC">
      <w:pPr>
        <w:rPr>
          <w:rFonts w:ascii="Times New Roman" w:hAnsi="Times New Roman" w:cs="Times New Roman"/>
          <w:b/>
          <w:bCs/>
        </w:rPr>
      </w:pPr>
    </w:p>
    <w:p w14:paraId="62B3B67D" w14:textId="236CD053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2080BDBF" w14:textId="05FC07B4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30C04A86" w14:textId="5BF7D11E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D1E4EF4" w14:textId="1EC7C56D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70EDB7D1" w14:textId="6AB1C93B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181C376" w14:textId="2A345658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34E12498" w14:textId="3C459EA8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55E458CA" w14:textId="342F1B58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0E38D045" w14:textId="0C9F9896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61AD6298" w14:textId="53AC5296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14E91784" w14:textId="4D37E052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73A57A8F" w14:textId="2E5BB8CF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0FCDB698" w14:textId="77777777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2A9D72DE" w14:textId="754C7886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11B8B0A2" w14:textId="755CE561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768657A7" w14:textId="28FCDA7A" w:rsidR="00CE7450" w:rsidRDefault="00CE7450" w:rsidP="00DE2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Fish Swarm Algorithm</w:t>
      </w:r>
    </w:p>
    <w:p w14:paraId="162A6A5C" w14:textId="77777777" w:rsidR="00CE7450" w:rsidRDefault="00CE7450" w:rsidP="00DE23A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7"/>
        <w:gridCol w:w="3058"/>
        <w:gridCol w:w="2520"/>
      </w:tblGrid>
      <w:tr w:rsidR="00CE7450" w:rsidRPr="00E36A32" w14:paraId="68AA243C" w14:textId="77777777" w:rsidTr="00CE7450">
        <w:tc>
          <w:tcPr>
            <w:tcW w:w="2337" w:type="dxa"/>
            <w:vAlign w:val="center"/>
          </w:tcPr>
          <w:p w14:paraId="2FACB097" w14:textId="77777777" w:rsidR="00CE7450" w:rsidRPr="00E36A32" w:rsidRDefault="00CE7450" w:rsidP="004E65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3058" w:type="dxa"/>
            <w:vAlign w:val="center"/>
          </w:tcPr>
          <w:p w14:paraId="0EFF5EA2" w14:textId="77777777" w:rsidR="00CE7450" w:rsidRPr="00E36A32" w:rsidRDefault="00CE7450" w:rsidP="004E65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2520" w:type="dxa"/>
            <w:vAlign w:val="center"/>
          </w:tcPr>
          <w:p w14:paraId="75DE3528" w14:textId="77777777" w:rsidR="00CE7450" w:rsidRPr="00E36A32" w:rsidRDefault="00CE7450" w:rsidP="004E65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A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</w:tr>
      <w:tr w:rsidR="00CE7450" w:rsidRPr="0056662B" w14:paraId="07E23AC4" w14:textId="77777777" w:rsidTr="00CE7450">
        <w:tc>
          <w:tcPr>
            <w:tcW w:w="2337" w:type="dxa"/>
            <w:vAlign w:val="center"/>
          </w:tcPr>
          <w:p w14:paraId="623CF06E" w14:textId="3974036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run_fish_swarm()</w:t>
            </w:r>
          </w:p>
        </w:tc>
        <w:tc>
          <w:tcPr>
            <w:tcW w:w="3058" w:type="dxa"/>
            <w:vAlign w:val="center"/>
          </w:tcPr>
          <w:p w14:paraId="56E0959C" w14:textId="3542A731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Runs the Fish Swarm algorithm to pick the best features that help the model work better.</w:t>
            </w:r>
          </w:p>
        </w:tc>
        <w:tc>
          <w:tcPr>
            <w:tcW w:w="2520" w:type="dxa"/>
            <w:vAlign w:val="center"/>
          </w:tcPr>
          <w:p w14:paraId="00D85FDC" w14:textId="5D0F5AD5" w:rsidR="00CE7450" w:rsidRPr="00CE7450" w:rsidRDefault="00CE7450" w:rsidP="004E657D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Feature Selection</w:t>
            </w:r>
          </w:p>
        </w:tc>
      </w:tr>
      <w:tr w:rsidR="00CE7450" w:rsidRPr="0056662B" w14:paraId="054A8814" w14:textId="77777777" w:rsidTr="00CE7450">
        <w:tc>
          <w:tcPr>
            <w:tcW w:w="2337" w:type="dxa"/>
            <w:vAlign w:val="center"/>
          </w:tcPr>
          <w:p w14:paraId="0CF51B64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evaluate()</w:t>
            </w:r>
          </w:p>
        </w:tc>
        <w:tc>
          <w:tcPr>
            <w:tcW w:w="3058" w:type="dxa"/>
            <w:vAlign w:val="center"/>
          </w:tcPr>
          <w:p w14:paraId="3228946C" w14:textId="7DAC9CE8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Tests how well a group of selected features helps the model perform.</w:t>
            </w:r>
          </w:p>
        </w:tc>
        <w:tc>
          <w:tcPr>
            <w:tcW w:w="2520" w:type="dxa"/>
            <w:vAlign w:val="center"/>
          </w:tcPr>
          <w:p w14:paraId="59D2C132" w14:textId="7B2D4CA2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CE7450" w:rsidRPr="0056662B" w14:paraId="75112ED2" w14:textId="77777777" w:rsidTr="00CE7450">
        <w:tc>
          <w:tcPr>
            <w:tcW w:w="2337" w:type="dxa"/>
            <w:vAlign w:val="center"/>
          </w:tcPr>
          <w:p w14:paraId="17530816" w14:textId="3C773F85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get_neighbors()</w:t>
            </w:r>
          </w:p>
        </w:tc>
        <w:tc>
          <w:tcPr>
            <w:tcW w:w="3058" w:type="dxa"/>
            <w:vAlign w:val="center"/>
          </w:tcPr>
          <w:p w14:paraId="6769FCE5" w14:textId="5259DDCD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Pick a few other fish (feature sets) for a fish to compare itself with</w:t>
            </w: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  <w:vAlign w:val="center"/>
          </w:tcPr>
          <w:p w14:paraId="6817D347" w14:textId="30B85A96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Selection</w:t>
            </w:r>
          </w:p>
        </w:tc>
      </w:tr>
      <w:tr w:rsidR="00CE7450" w:rsidRPr="0056662B" w14:paraId="104FA313" w14:textId="77777777" w:rsidTr="00CE7450">
        <w:tc>
          <w:tcPr>
            <w:tcW w:w="2337" w:type="dxa"/>
            <w:vAlign w:val="center"/>
          </w:tcPr>
          <w:p w14:paraId="2F3E1AF0" w14:textId="3E8AFE7D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move_towards()</w:t>
            </w:r>
          </w:p>
        </w:tc>
        <w:tc>
          <w:tcPr>
            <w:tcW w:w="3058" w:type="dxa"/>
            <w:vAlign w:val="center"/>
          </w:tcPr>
          <w:p w14:paraId="7C9C2B59" w14:textId="2B030A79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Slightly changes a fish’s feature set to look more like a better-performing neighbor.</w:t>
            </w:r>
          </w:p>
        </w:tc>
        <w:tc>
          <w:tcPr>
            <w:tcW w:w="2520" w:type="dxa"/>
            <w:vAlign w:val="center"/>
          </w:tcPr>
          <w:p w14:paraId="0E37DE16" w14:textId="4CFE939C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Selection</w:t>
            </w:r>
          </w:p>
        </w:tc>
      </w:tr>
      <w:tr w:rsidR="00CE7450" w:rsidRPr="0056662B" w14:paraId="0D8284DC" w14:textId="77777777" w:rsidTr="00CE7450">
        <w:tc>
          <w:tcPr>
            <w:tcW w:w="2337" w:type="dxa"/>
            <w:vAlign w:val="center"/>
          </w:tcPr>
          <w:p w14:paraId="3ED94ADE" w14:textId="74E12E01" w:rsidR="00CE7450" w:rsidRPr="00CE7450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train_and_evaluate()</w:t>
            </w:r>
          </w:p>
        </w:tc>
        <w:tc>
          <w:tcPr>
            <w:tcW w:w="3058" w:type="dxa"/>
            <w:vAlign w:val="center"/>
          </w:tcPr>
          <w:p w14:paraId="3119F4F3" w14:textId="55EBF684" w:rsidR="00CE7450" w:rsidRPr="00CE7450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Trains a Random Forest model on the selected features and prints results on the training data.</w:t>
            </w:r>
          </w:p>
        </w:tc>
        <w:tc>
          <w:tcPr>
            <w:tcW w:w="2520" w:type="dxa"/>
            <w:vAlign w:val="center"/>
          </w:tcPr>
          <w:p w14:paraId="4BD6E0FF" w14:textId="7150526D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CE7450" w:rsidRPr="0056662B" w14:paraId="1CABBC56" w14:textId="77777777" w:rsidTr="00CE7450">
        <w:tc>
          <w:tcPr>
            <w:tcW w:w="2337" w:type="dxa"/>
            <w:vAlign w:val="center"/>
          </w:tcPr>
          <w:p w14:paraId="0537E1FC" w14:textId="3DAE73B4" w:rsidR="00CE7450" w:rsidRPr="00CE7450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final_evaluate()</w:t>
            </w:r>
          </w:p>
        </w:tc>
        <w:tc>
          <w:tcPr>
            <w:tcW w:w="3058" w:type="dxa"/>
            <w:vAlign w:val="center"/>
          </w:tcPr>
          <w:p w14:paraId="4BE52E07" w14:textId="407ED406" w:rsidR="00CE7450" w:rsidRPr="00CE7450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450">
              <w:rPr>
                <w:rFonts w:ascii="Times New Roman" w:hAnsi="Times New Roman" w:cs="Times New Roman"/>
                <w:sz w:val="24"/>
                <w:szCs w:val="24"/>
              </w:rPr>
              <w:t>Evaluates the model’s performance on the test dataset (real-world data).</w:t>
            </w:r>
          </w:p>
        </w:tc>
        <w:tc>
          <w:tcPr>
            <w:tcW w:w="2520" w:type="dxa"/>
            <w:vAlign w:val="center"/>
          </w:tcPr>
          <w:p w14:paraId="3223A633" w14:textId="5F2D7919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Evaluation</w:t>
            </w:r>
          </w:p>
        </w:tc>
      </w:tr>
      <w:tr w:rsidR="00CE7450" w:rsidRPr="0056662B" w14:paraId="53D2C1DC" w14:textId="77777777" w:rsidTr="00CE7450">
        <w:tc>
          <w:tcPr>
            <w:tcW w:w="2337" w:type="dxa"/>
            <w:vAlign w:val="center"/>
          </w:tcPr>
          <w:p w14:paraId="5A2FC267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plot_convergence()</w:t>
            </w:r>
          </w:p>
        </w:tc>
        <w:tc>
          <w:tcPr>
            <w:tcW w:w="3058" w:type="dxa"/>
            <w:vAlign w:val="center"/>
          </w:tcPr>
          <w:p w14:paraId="7541D397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Plots the convergence curve of accuracy over Bee Colony iterations.</w:t>
            </w:r>
          </w:p>
        </w:tc>
        <w:tc>
          <w:tcPr>
            <w:tcW w:w="2520" w:type="dxa"/>
            <w:vAlign w:val="center"/>
          </w:tcPr>
          <w:p w14:paraId="795F3074" w14:textId="41755573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  <w:tr w:rsidR="00CE7450" w:rsidRPr="0056662B" w14:paraId="6A26AB90" w14:textId="77777777" w:rsidTr="00CE7450">
        <w:tc>
          <w:tcPr>
            <w:tcW w:w="2337" w:type="dxa"/>
            <w:vAlign w:val="center"/>
          </w:tcPr>
          <w:p w14:paraId="5763E82B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plot_conf_matrix()</w:t>
            </w:r>
          </w:p>
        </w:tc>
        <w:tc>
          <w:tcPr>
            <w:tcW w:w="3058" w:type="dxa"/>
            <w:vAlign w:val="center"/>
          </w:tcPr>
          <w:p w14:paraId="2ECE8BE5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Displays the confusion matrix for the predicted vs. actual test labels.</w:t>
            </w:r>
          </w:p>
        </w:tc>
        <w:tc>
          <w:tcPr>
            <w:tcW w:w="2520" w:type="dxa"/>
            <w:vAlign w:val="center"/>
          </w:tcPr>
          <w:p w14:paraId="44D9949A" w14:textId="55034A79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  <w:tr w:rsidR="00CE7450" w:rsidRPr="0056662B" w14:paraId="2AED7F2C" w14:textId="77777777" w:rsidTr="00CE7450">
        <w:tc>
          <w:tcPr>
            <w:tcW w:w="2337" w:type="dxa"/>
            <w:vAlign w:val="center"/>
          </w:tcPr>
          <w:p w14:paraId="6890A86C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plot_roc_curve()</w:t>
            </w:r>
          </w:p>
        </w:tc>
        <w:tc>
          <w:tcPr>
            <w:tcW w:w="3058" w:type="dxa"/>
            <w:vAlign w:val="center"/>
          </w:tcPr>
          <w:p w14:paraId="109A33C5" w14:textId="77777777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62B">
              <w:rPr>
                <w:rFonts w:ascii="Times New Roman" w:hAnsi="Times New Roman" w:cs="Times New Roman"/>
                <w:sz w:val="24"/>
                <w:szCs w:val="24"/>
              </w:rPr>
              <w:t>Plots the ROC curve of model predictions.</w:t>
            </w:r>
          </w:p>
        </w:tc>
        <w:tc>
          <w:tcPr>
            <w:tcW w:w="2520" w:type="dxa"/>
            <w:vAlign w:val="center"/>
          </w:tcPr>
          <w:p w14:paraId="06C0BBB3" w14:textId="7A4CDEB1" w:rsidR="00CE7450" w:rsidRPr="0056662B" w:rsidRDefault="00CE7450" w:rsidP="004E6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Visualization</w:t>
            </w:r>
          </w:p>
        </w:tc>
      </w:tr>
    </w:tbl>
    <w:p w14:paraId="13975536" w14:textId="77777777" w:rsidR="00CE7450" w:rsidRPr="00CE7450" w:rsidRDefault="00CE7450" w:rsidP="00DE23AC">
      <w:pPr>
        <w:rPr>
          <w:rFonts w:ascii="Times New Roman" w:hAnsi="Times New Roman" w:cs="Times New Roman"/>
        </w:rPr>
      </w:pPr>
    </w:p>
    <w:p w14:paraId="4047BFD6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4D43124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36257B0E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A820163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4FF2652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5E2460FC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69104489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28B1DBAE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62DADCC0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01EA5A4F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439BBFA1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0830B2CF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2793D1CC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0BC59B87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F31F24D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7C02C898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6BE1C3F1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23AB0BE5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76D27F89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62DAB691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7B2F078F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3A28B420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0A59A01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0083CD3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00C69F60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1BC0680F" w14:textId="77777777" w:rsidR="00CE7450" w:rsidRDefault="00CE7450" w:rsidP="00DE23AC">
      <w:pPr>
        <w:rPr>
          <w:rFonts w:ascii="Times New Roman" w:hAnsi="Times New Roman" w:cs="Times New Roman"/>
          <w:b/>
          <w:bCs/>
        </w:rPr>
      </w:pPr>
    </w:p>
    <w:p w14:paraId="5E5C2746" w14:textId="25DC7095" w:rsidR="00C728CB" w:rsidRDefault="00C728CB" w:rsidP="00C728CB">
      <w:pPr>
        <w:pStyle w:val="Subtitle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Code </w:t>
      </w:r>
      <w:r w:rsidR="00160569">
        <w:rPr>
          <w:rFonts w:ascii="Arial" w:hAnsi="Arial" w:cs="Arial"/>
          <w:b/>
          <w:bCs/>
        </w:rPr>
        <w:t>Bee Colony Algorithm</w:t>
      </w:r>
    </w:p>
    <w:p w14:paraId="105BA018" w14:textId="77777777" w:rsidR="00C728CB" w:rsidRDefault="00C728CB" w:rsidP="00C728CB">
      <w:pPr>
        <w:rPr>
          <w:rFonts w:ascii="Times New Roman" w:hAnsi="Times New Roman" w:cs="Times New Roman"/>
        </w:rPr>
      </w:pPr>
    </w:p>
    <w:p w14:paraId="62C2201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C561D0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1: Setup and Imports</w:t>
      </w:r>
    </w:p>
    <w:p w14:paraId="1EA5378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34F9AD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google.colab import drive</w:t>
      </w:r>
    </w:p>
    <w:p w14:paraId="5FF42CC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drive.mount('/content/drive')</w:t>
      </w:r>
    </w:p>
    <w:p w14:paraId="3566C61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2CABE4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os</w:t>
      </w:r>
    </w:p>
    <w:p w14:paraId="76F31DD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pandas as pd</w:t>
      </w:r>
    </w:p>
    <w:p w14:paraId="67CC655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numpy as np</w:t>
      </w:r>
    </w:p>
    <w:p w14:paraId="2759C4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9C31F0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sklearn.preprocessing import MinMaxScaler</w:t>
      </w:r>
    </w:p>
    <w:p w14:paraId="0D8B515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sklearn.model_selection import cross_val_score</w:t>
      </w:r>
    </w:p>
    <w:p w14:paraId="34BCA77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447040F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sklearn.metrics import accuracy_score, precision_score, recall_score, f1_score, roc_auc_score, confusion_matrix</w:t>
      </w:r>
    </w:p>
    <w:p w14:paraId="21781B7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sklearn.metrics import ConfusionMatrixDisplay, RocCurveDisplay</w:t>
      </w:r>
    </w:p>
    <w:p w14:paraId="34BD0DE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53CA7A9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2: Load and Preprocess Data</w:t>
      </w:r>
    </w:p>
    <w:p w14:paraId="19CE6E8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1F7382F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base_path = '/content/drive/MyDrive/IDS_BioInspired_Colab_Final'</w:t>
      </w:r>
    </w:p>
    <w:p w14:paraId="2D75227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data_path = os.path.join(base_path, 'data')</w:t>
      </w:r>
    </w:p>
    <w:p w14:paraId="01B801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0B0D370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train_df = pd.read_csv(os.path.join(data_path, 'UNSW_NB15_training-set.csv'))</w:t>
      </w:r>
    </w:p>
    <w:p w14:paraId="1505B3B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test_df = pd.read_csv(os.path.join(data_path, 'UNSW_NB15_testing-set.csv'))</w:t>
      </w:r>
    </w:p>
    <w:p w14:paraId="16CC0A4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2CB20C3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drop_cols = ['label', 'attack_cat']</w:t>
      </w:r>
    </w:p>
    <w:p w14:paraId="458C26D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X_train_raw = train_df.drop(columns=drop_cols)</w:t>
      </w:r>
    </w:p>
    <w:p w14:paraId="2CBBABF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X_test_raw = test_df.drop(columns=drop_cols)</w:t>
      </w:r>
    </w:p>
    <w:p w14:paraId="36BFE87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y_train = train_df['label']</w:t>
      </w:r>
    </w:p>
    <w:p w14:paraId="7B45BB4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y_test = test_df['label']</w:t>
      </w:r>
    </w:p>
    <w:p w14:paraId="3D2E666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81BBF4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numeric_cols = X_train_raw.select_dtypes(include=[np.number]).columns.tolist()</w:t>
      </w:r>
    </w:p>
    <w:p w14:paraId="1B851D2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X_train_encoded = X_train_raw[numeric_cols]</w:t>
      </w:r>
    </w:p>
    <w:p w14:paraId="5CBBE9E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X_test_encoded = X_test_raw[numeric_cols]</w:t>
      </w:r>
    </w:p>
    <w:p w14:paraId="300A595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811CDC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scaler = MinMaxScaler()</w:t>
      </w:r>
    </w:p>
    <w:p w14:paraId="7E0EF73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X_train_scaled = scaler.fit_transform(X_train_encoded)</w:t>
      </w:r>
    </w:p>
    <w:p w14:paraId="1F30041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X_test_scaled = scaler.transform(X_test_encoded)</w:t>
      </w:r>
    </w:p>
    <w:p w14:paraId="1019452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47F243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feature_names = X_train_encoded.columns.tolist()</w:t>
      </w:r>
    </w:p>
    <w:p w14:paraId="07A39B8D" w14:textId="77777777" w:rsidR="00160569" w:rsidRDefault="00160569" w:rsidP="00C728CB">
      <w:pPr>
        <w:rPr>
          <w:rFonts w:ascii="Times New Roman" w:hAnsi="Times New Roman" w:cs="Times New Roman"/>
          <w:sz w:val="24"/>
          <w:szCs w:val="24"/>
        </w:rPr>
      </w:pPr>
    </w:p>
    <w:p w14:paraId="0274651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65748A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3: Bee Colony Algorithm</w:t>
      </w:r>
    </w:p>
    <w:p w14:paraId="1D8AD69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7257E20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run_bee_colony(X_train, X_test, y_train, y_test, feature_names):</w:t>
      </w:r>
    </w:p>
    <w:p w14:paraId="3087321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num_features = len(feature_names)</w:t>
      </w:r>
    </w:p>
    <w:p w14:paraId="4D984BA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num_bees = 10</w:t>
      </w:r>
    </w:p>
    <w:p w14:paraId="669C311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max_iterations = 10</w:t>
      </w:r>
    </w:p>
    <w:p w14:paraId="111357B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limit = 10</w:t>
      </w:r>
    </w:p>
    <w:p w14:paraId="2E1972C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no_improvement_limit = 20</w:t>
      </w:r>
    </w:p>
    <w:p w14:paraId="21543D7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7C5DE0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no_improve_count = 0</w:t>
      </w:r>
    </w:p>
    <w:p w14:paraId="3CE3CBC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prev_best_accuracy = 0</w:t>
      </w:r>
    </w:p>
    <w:p w14:paraId="0A0D2FD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best_accuracy = 0</w:t>
      </w:r>
    </w:p>
    <w:p w14:paraId="36F20F5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best_solution = None</w:t>
      </w:r>
    </w:p>
    <w:p w14:paraId="7F42950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85D12E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population = [np.random.choice([0, 1], size=num_features, p=[0.7, 0.3]) for _ in range(num_bees)]</w:t>
      </w:r>
    </w:p>
    <w:p w14:paraId="65A9FEA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fitness = [0] * num_bees</w:t>
      </w:r>
    </w:p>
    <w:p w14:paraId="459B405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trial_counter = [0] * num_bees</w:t>
      </w:r>
    </w:p>
    <w:p w14:paraId="7000CE4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convergence = []</w:t>
      </w:r>
    </w:p>
    <w:p w14:paraId="69F6773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evaluated = {}</w:t>
      </w:r>
    </w:p>
    <w:p w14:paraId="2F48A23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0850AE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def evaluate(mask):</w:t>
      </w:r>
    </w:p>
    <w:p w14:paraId="5AFF11D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key = tuple(mask)</w:t>
      </w:r>
    </w:p>
    <w:p w14:paraId="065D00A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key in evaluated:</w:t>
      </w:r>
    </w:p>
    <w:p w14:paraId="38EE2D4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return evaluated[key]</w:t>
      </w:r>
    </w:p>
    <w:p w14:paraId="244BE23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idx = [i for i, bit in enumerate(mask) if bit == 1]</w:t>
      </w:r>
    </w:p>
    <w:p w14:paraId="0E33627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not idx:</w:t>
      </w:r>
    </w:p>
    <w:p w14:paraId="6455C91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evaluated[key] = 0</w:t>
      </w:r>
    </w:p>
    <w:p w14:paraId="4A118C3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return 0</w:t>
      </w:r>
    </w:p>
    <w:p w14:paraId="1E3C1D2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clf = RandomForestClassifier(n_estimators=30, random_state=np.random.randint(0, 100000))</w:t>
      </w:r>
    </w:p>
    <w:p w14:paraId="0337237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acc = cross_val_score(clf, X_train[:, idx], y_train, cv=2, scoring='accuracy', n_jobs=-1).mean()</w:t>
      </w:r>
    </w:p>
    <w:p w14:paraId="7558F60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evaluated[key] = acc</w:t>
      </w:r>
    </w:p>
    <w:p w14:paraId="70E279C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return acc</w:t>
      </w:r>
    </w:p>
    <w:p w14:paraId="3B66A9F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C9397D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# Initial fitness</w:t>
      </w:r>
    </w:p>
    <w:p w14:paraId="7534D98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for i in range(num_bees):</w:t>
      </w:r>
    </w:p>
    <w:p w14:paraId="078A531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fitness[i] = evaluate(population[i])</w:t>
      </w:r>
    </w:p>
    <w:p w14:paraId="60A21F4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fitness[i] &gt; best_accuracy:</w:t>
      </w:r>
    </w:p>
    <w:p w14:paraId="4696A7A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best_accuracy = fitness[i]</w:t>
      </w:r>
    </w:p>
    <w:p w14:paraId="1CABA39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        best_solution = population[i].copy()</w:t>
      </w:r>
    </w:p>
    <w:p w14:paraId="7FAFA87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0DF3B3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for iteration in range(max_iterations):</w:t>
      </w:r>
    </w:p>
    <w:p w14:paraId="5EF09B2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# Phase 1: Employed Bees</w:t>
      </w:r>
    </w:p>
    <w:p w14:paraId="4F7D1B0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for i in range(num_bees):</w:t>
      </w:r>
    </w:p>
    <w:p w14:paraId="0D81EE8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 = population[i].copy()</w:t>
      </w:r>
    </w:p>
    <w:p w14:paraId="4CA8598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flip_idx = np.random.randint(0, num_features)</w:t>
      </w:r>
    </w:p>
    <w:p w14:paraId="717E86F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neighbor[flip_idx] ^= 1</w:t>
      </w:r>
    </w:p>
    <w:p w14:paraId="1E0DDC6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acc_new = evaluate(neighbor)</w:t>
      </w:r>
    </w:p>
    <w:p w14:paraId="14CC0C8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acc_new &gt; fitness[i]:</w:t>
      </w:r>
    </w:p>
    <w:p w14:paraId="7309F6C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population[i] = neighbor</w:t>
      </w:r>
    </w:p>
    <w:p w14:paraId="604D18A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fitness[i] = acc_new</w:t>
      </w:r>
    </w:p>
    <w:p w14:paraId="08B8330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trial_counter[i] = 0</w:t>
      </w:r>
    </w:p>
    <w:p w14:paraId="1D89BA3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47BA2F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trial_counter[i] += 1</w:t>
      </w:r>
    </w:p>
    <w:p w14:paraId="4CBCC83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fitness[i] &gt; best_accuracy:</w:t>
      </w:r>
    </w:p>
    <w:p w14:paraId="015AD9B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best_accuracy = fitness[i]</w:t>
      </w:r>
    </w:p>
    <w:p w14:paraId="155E867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best_solution = population[i].copy()</w:t>
      </w:r>
    </w:p>
    <w:p w14:paraId="66584B6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452B10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# Phase 2: Onlooker Bees</w:t>
      </w:r>
    </w:p>
    <w:p w14:paraId="535D8D6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probs = [f / sum(fitness) if sum(fitness) &gt; 0 else 0 for f in fitness]</w:t>
      </w:r>
    </w:p>
    <w:p w14:paraId="470706B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for _ in range(num_bees):</w:t>
      </w:r>
    </w:p>
    <w:p w14:paraId="739A0AF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 = np.random.choice(range(num_bees), p=probs)</w:t>
      </w:r>
    </w:p>
    <w:p w14:paraId="77A4DB6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 = population[i].copy()</w:t>
      </w:r>
    </w:p>
    <w:p w14:paraId="0A813D7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flip_idx = np.random.randint(0, num_features)</w:t>
      </w:r>
    </w:p>
    <w:p w14:paraId="1B1F78E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neighbor[flip_idx] ^= 1</w:t>
      </w:r>
    </w:p>
    <w:p w14:paraId="216E607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acc_new = evaluate(neighbor)</w:t>
      </w:r>
    </w:p>
    <w:p w14:paraId="22772BD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acc_new &gt; fitness[i]:</w:t>
      </w:r>
    </w:p>
    <w:p w14:paraId="50DAA27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            population[i] = neighbor</w:t>
      </w:r>
    </w:p>
    <w:p w14:paraId="6E9684C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fitness[i] = acc_new</w:t>
      </w:r>
    </w:p>
    <w:p w14:paraId="1F704A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trial_counter[i] = 0</w:t>
      </w:r>
    </w:p>
    <w:p w14:paraId="31E67DD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7276988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trial_counter[i] += 1</w:t>
      </w:r>
    </w:p>
    <w:p w14:paraId="4AC6D48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fitness[i] &gt; best_accuracy:</w:t>
      </w:r>
    </w:p>
    <w:p w14:paraId="48D321C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best_accuracy = fitness[i]</w:t>
      </w:r>
    </w:p>
    <w:p w14:paraId="66C3524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best_solution = population[i].copy()</w:t>
      </w:r>
    </w:p>
    <w:p w14:paraId="6E38C4E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2E70B4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# Phase 3: Scout Bees</w:t>
      </w:r>
    </w:p>
    <w:p w14:paraId="44A8FE6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for i in range(num_bees):</w:t>
      </w:r>
    </w:p>
    <w:p w14:paraId="2234C48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trial_counter[i] &gt;= limit:</w:t>
      </w:r>
    </w:p>
    <w:p w14:paraId="5D646CB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population[i] = np.random.choice([0, 1], size=num_features, p=[0.7, 0.3])</w:t>
      </w:r>
    </w:p>
    <w:p w14:paraId="70AAD9F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fitness[i] = evaluate(population[i])</w:t>
      </w:r>
    </w:p>
    <w:p w14:paraId="657858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trial_counter[i] = 0</w:t>
      </w:r>
    </w:p>
    <w:p w14:paraId="54D6F90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if fitness[i] &gt; best_accuracy:</w:t>
      </w:r>
    </w:p>
    <w:p w14:paraId="561BBF7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best_accuracy = fitness[i]</w:t>
      </w:r>
    </w:p>
    <w:p w14:paraId="018CBD6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best_solution = population[i].copy()</w:t>
      </w:r>
    </w:p>
    <w:p w14:paraId="0F4AE05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68D9E8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convergence.append(round(best_accuracy, 4))</w:t>
      </w:r>
    </w:p>
    <w:p w14:paraId="4208AC5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1C7E28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# Early Stopping</w:t>
      </w:r>
    </w:p>
    <w:p w14:paraId="4C4AA1A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best_accuracy &gt; prev_best_accuracy:</w:t>
      </w:r>
    </w:p>
    <w:p w14:paraId="66291FA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prev_best_accuracy = best_accuracy</w:t>
      </w:r>
    </w:p>
    <w:p w14:paraId="52AFE6D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no_improve_count = 0</w:t>
      </w:r>
    </w:p>
    <w:p w14:paraId="4136ACA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else:</w:t>
      </w:r>
    </w:p>
    <w:p w14:paraId="698A5C8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no_improve_count += 1</w:t>
      </w:r>
    </w:p>
    <w:p w14:paraId="7C0BB8E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no_improve_count &gt;= no_improvement_limit:</w:t>
      </w:r>
    </w:p>
    <w:p w14:paraId="68C128F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        print(f"Bee Colony stopped at iteration {iteration + 1}")</w:t>
      </w:r>
    </w:p>
    <w:p w14:paraId="554C9A3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76C502B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7F057B3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idx = [i for i, bit in enumerate(best_solution) if bit == 1]</w:t>
      </w:r>
    </w:p>
    <w:p w14:paraId="1056013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selected_features = [feature_names[i] for i in idx]</w:t>
      </w:r>
    </w:p>
    <w:p w14:paraId="4E79996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selected_features, idx, convergence, iteration + 1</w:t>
      </w:r>
    </w:p>
    <w:p w14:paraId="01644A93" w14:textId="77777777" w:rsidR="00160569" w:rsidRDefault="00160569" w:rsidP="00C728CB">
      <w:pPr>
        <w:rPr>
          <w:rFonts w:ascii="Times New Roman" w:hAnsi="Times New Roman" w:cs="Times New Roman"/>
          <w:sz w:val="24"/>
          <w:szCs w:val="24"/>
        </w:rPr>
      </w:pPr>
    </w:p>
    <w:p w14:paraId="142459D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519762A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4: Evaluation Utilities</w:t>
      </w:r>
    </w:p>
    <w:p w14:paraId="37B14AF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795771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train_and_evaluate(X_train, y_train, X_test, y_test, idx, algorithm_name):</w:t>
      </w:r>
    </w:p>
    <w:p w14:paraId="2C0772C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clf = RandomForestClassifier(n_estimators=30, random_state=np.random.randint(0, 100000), verbose=1, n_jobs=-1)</w:t>
      </w:r>
    </w:p>
    <w:p w14:paraId="34CAC43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clf.fit(X_train[:, idx], y_train)</w:t>
      </w:r>
    </w:p>
    <w:p w14:paraId="61D7156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train_preds = clf.predict(X_train[:, idx])</w:t>
      </w:r>
    </w:p>
    <w:p w14:paraId="135BED1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print(f"\n</w:t>
      </w:r>
      <w:r w:rsidRPr="00160569">
        <w:rPr>
          <w:rFonts w:ascii="Segoe UI Emoji" w:hAnsi="Segoe UI Emoji" w:cs="Segoe UI Emoji"/>
          <w:sz w:val="24"/>
          <w:szCs w:val="24"/>
        </w:rPr>
        <w:t>🔹</w:t>
      </w:r>
      <w:r w:rsidRPr="00160569">
        <w:rPr>
          <w:rFonts w:ascii="Times New Roman" w:hAnsi="Times New Roman" w:cs="Times New Roman"/>
          <w:sz w:val="24"/>
          <w:szCs w:val="24"/>
        </w:rPr>
        <w:t xml:space="preserve"> {algorithm_name} - Training Set Evaluation")</w:t>
      </w:r>
    </w:p>
    <w:p w14:paraId="48A2CCA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print("Accuracy:", round(accuracy_score(y_train, train_preds), 2))</w:t>
      </w:r>
    </w:p>
    <w:p w14:paraId="2891882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print("F1 Score:", round(f1_score(y_train, train_preds), 2))</w:t>
      </w:r>
    </w:p>
    <w:p w14:paraId="7220C1B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clf</w:t>
      </w:r>
    </w:p>
    <w:p w14:paraId="6DB568B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3802F3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final_evaluate(clf, X_test, y_test, idx, algorithm_name):</w:t>
      </w:r>
    </w:p>
    <w:p w14:paraId="47A13ED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test_preds = clf.predict(X_test[:, idx])</w:t>
      </w:r>
    </w:p>
    <w:p w14:paraId="0FF52F8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probs = clf.predict_proba(X_test[:, idx])[:, 1]</w:t>
      </w:r>
    </w:p>
    <w:p w14:paraId="4C2D0AF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acc = round(accuracy_score(y_test, test_preds), 2)</w:t>
      </w:r>
    </w:p>
    <w:p w14:paraId="770A4CB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prec = round(precision_score(y_test, test_preds), 2)</w:t>
      </w:r>
    </w:p>
    <w:p w14:paraId="612D0D8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rec = round(recall_score(y_test, test_preds), 2)</w:t>
      </w:r>
    </w:p>
    <w:p w14:paraId="186CA4D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f1 = round(f1_score(y_test, test_preds), 2)</w:t>
      </w:r>
    </w:p>
    <w:p w14:paraId="1AFBEFA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auc = round(roc_auc_score(y_test, probs), 2)</w:t>
      </w:r>
    </w:p>
    <w:p w14:paraId="4E25613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tn, fp, fn, tp = confusion_matrix(y_test, test_preds).ravel()</w:t>
      </w:r>
    </w:p>
    <w:p w14:paraId="0B1021E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print(f"\n</w:t>
      </w:r>
      <w:r w:rsidRPr="00160569">
        <w:rPr>
          <w:rFonts w:ascii="Segoe UI Emoji" w:hAnsi="Segoe UI Emoji" w:cs="Segoe UI Emoji"/>
          <w:sz w:val="24"/>
          <w:szCs w:val="24"/>
        </w:rPr>
        <w:t>✅</w:t>
      </w:r>
      <w:r w:rsidRPr="00160569">
        <w:rPr>
          <w:rFonts w:ascii="Times New Roman" w:hAnsi="Times New Roman" w:cs="Times New Roman"/>
          <w:sz w:val="24"/>
          <w:szCs w:val="24"/>
        </w:rPr>
        <w:t xml:space="preserve"> {algorithm_name} - Final Evaluation on Test Set")</w:t>
      </w:r>
    </w:p>
    <w:p w14:paraId="04F14C0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print(f"Accuracy: {acc}, Precision: {prec}, Recall: {rec}, F1: {f1}, AUC: {auc}")</w:t>
      </w:r>
    </w:p>
    <w:p w14:paraId="37FD4E8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print(f"TP: {tp}, TN: {tn}, FP: {fp}, FN: {fn}")</w:t>
      </w:r>
    </w:p>
    <w:p w14:paraId="0BB96EA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acc, prec, rec, f1, auc, tp, tn, fp, fn</w:t>
      </w:r>
    </w:p>
    <w:p w14:paraId="63D7A51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2E5065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plot_convergence(convergence, title):</w:t>
      </w:r>
    </w:p>
    <w:p w14:paraId="0731578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plt.plot(convergence, marker='o')</w:t>
      </w:r>
    </w:p>
    <w:p w14:paraId="0AF6BB2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Convergence Plot")</w:t>
      </w:r>
    </w:p>
    <w:p w14:paraId="3677292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plt.xlabel("Iteration")</w:t>
      </w:r>
    </w:p>
    <w:p w14:paraId="1472906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plt.ylabel("Accuracy")</w:t>
      </w:r>
    </w:p>
    <w:p w14:paraId="0A1B04C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plt.grid()</w:t>
      </w:r>
    </w:p>
    <w:p w14:paraId="4993311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2ECE2CC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6995CD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plot_conf_matrix(y_true, y_pred, title):</w:t>
      </w:r>
    </w:p>
    <w:p w14:paraId="348C3A1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ConfusionMatrixDisplay.from_predictions(y_true, y_pred, cmap='Blues')</w:t>
      </w:r>
    </w:p>
    <w:p w14:paraId="029D59D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Confusion Matrix")</w:t>
      </w:r>
    </w:p>
    <w:p w14:paraId="698CBD5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plt.grid(False)</w:t>
      </w:r>
    </w:p>
    <w:p w14:paraId="57486E7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10C30DD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25F6006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plot_roc_curve(y_true, y_scores, title):</w:t>
      </w:r>
    </w:p>
    <w:p w14:paraId="697AB52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RocCurveDisplay.from_predictions(y_true, y_scores)</w:t>
      </w:r>
    </w:p>
    <w:p w14:paraId="2384806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ROC Curve")</w:t>
      </w:r>
    </w:p>
    <w:p w14:paraId="2D3F6E4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plt.grid(True)</w:t>
      </w:r>
    </w:p>
    <w:p w14:paraId="75755DD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1D66235D" w14:textId="77777777" w:rsidR="00160569" w:rsidRDefault="00160569" w:rsidP="00C728CB">
      <w:pPr>
        <w:rPr>
          <w:rFonts w:ascii="Times New Roman" w:hAnsi="Times New Roman" w:cs="Times New Roman"/>
          <w:sz w:val="24"/>
          <w:szCs w:val="24"/>
        </w:rPr>
      </w:pPr>
    </w:p>
    <w:p w14:paraId="457B5D96" w14:textId="77777777" w:rsidR="00160569" w:rsidRDefault="00160569" w:rsidP="00C728CB">
      <w:pPr>
        <w:rPr>
          <w:rFonts w:ascii="Times New Roman" w:hAnsi="Times New Roman" w:cs="Times New Roman"/>
          <w:sz w:val="24"/>
          <w:szCs w:val="24"/>
        </w:rPr>
      </w:pPr>
    </w:p>
    <w:p w14:paraId="39849C35" w14:textId="77777777" w:rsidR="00160569" w:rsidRDefault="00160569" w:rsidP="00C728CB">
      <w:pPr>
        <w:rPr>
          <w:rFonts w:ascii="Times New Roman" w:hAnsi="Times New Roman" w:cs="Times New Roman"/>
          <w:sz w:val="24"/>
          <w:szCs w:val="24"/>
        </w:rPr>
      </w:pPr>
    </w:p>
    <w:p w14:paraId="7C8BF62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#===============================</w:t>
      </w:r>
    </w:p>
    <w:p w14:paraId="207075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5: Run Bee Colony</w:t>
      </w:r>
    </w:p>
    <w:p w14:paraId="1558258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71A4CC8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bc_features, bc_idx, bc_convergence, bc_iters = run_bee_colony(</w:t>
      </w:r>
    </w:p>
    <w:p w14:paraId="5A47A6D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X_train_scaled, X_test_scaled, y_train, y_test, feature_names</w:t>
      </w:r>
    </w:p>
    <w:p w14:paraId="09D7944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)</w:t>
      </w:r>
    </w:p>
    <w:p w14:paraId="2E60B81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F83490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clf_bc = train_and_evaluate(</w:t>
      </w:r>
    </w:p>
    <w:p w14:paraId="7A96A43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X_train_scaled, y_train, X_test_scaled, y_test, bc_idx, "Bee Colony"</w:t>
      </w:r>
    </w:p>
    <w:p w14:paraId="0026645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)</w:t>
      </w:r>
    </w:p>
    <w:p w14:paraId="5BE4246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5A55C2E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acc, prec, rec, f1, auc, tp, tn, fp, fn = final_evaluate(</w:t>
      </w:r>
    </w:p>
    <w:p w14:paraId="27243D8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clf_bc, X_test_scaled, y_test, bc_idx, "Bee Colony"</w:t>
      </w:r>
    </w:p>
    <w:p w14:paraId="3459B47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)</w:t>
      </w:r>
    </w:p>
    <w:p w14:paraId="706E2C0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D9CC63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plot_conf_matrix(y_test, clf_bc.predict(X_test_scaled[:, bc_idx]), "Bee Colony")</w:t>
      </w:r>
    </w:p>
    <w:p w14:paraId="126DF1F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plot_roc_curve(y_test, clf_bc.predict_proba(X_test_scaled[:, bc_idx])[:, 1], "Bee Colony")</w:t>
      </w:r>
    </w:p>
    <w:p w14:paraId="1EE9835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plot_convergence(bc_convergence, "Bee Colony")</w:t>
      </w:r>
    </w:p>
    <w:p w14:paraId="7F5FF02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E8BE7D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print("\n</w:t>
      </w:r>
      <w:r w:rsidRPr="00160569">
        <w:rPr>
          <w:rFonts w:ascii="Segoe UI Emoji" w:hAnsi="Segoe UI Emoji" w:cs="Segoe UI Emoji"/>
          <w:sz w:val="24"/>
          <w:szCs w:val="24"/>
        </w:rPr>
        <w:t>🔸</w:t>
      </w:r>
      <w:r w:rsidRPr="00160569">
        <w:rPr>
          <w:rFonts w:ascii="Times New Roman" w:hAnsi="Times New Roman" w:cs="Times New Roman"/>
          <w:sz w:val="24"/>
          <w:szCs w:val="24"/>
        </w:rPr>
        <w:t xml:space="preserve"> Features selected by Bee Colony:")</w:t>
      </w:r>
    </w:p>
    <w:p w14:paraId="7849483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print(bc_features)</w:t>
      </w:r>
    </w:p>
    <w:p w14:paraId="2E64598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7D6C47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353CCD1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6: Print Summary</w:t>
      </w:r>
    </w:p>
    <w:p w14:paraId="7894075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61E9E88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summary_df = pd.DataFrame({</w:t>
      </w:r>
    </w:p>
    <w:p w14:paraId="658B243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'Algorithm': ['Bee Colony'],</w:t>
      </w:r>
    </w:p>
    <w:p w14:paraId="25F843C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'Accuracy': [acc],</w:t>
      </w:r>
    </w:p>
    <w:p w14:paraId="404C997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'Precision': [prec],</w:t>
      </w:r>
    </w:p>
    <w:p w14:paraId="55A8F75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'Recall': [rec],</w:t>
      </w:r>
    </w:p>
    <w:p w14:paraId="4E26E2B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'F1 Score': [f1],</w:t>
      </w:r>
    </w:p>
    <w:p w14:paraId="44D51D5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'AUC': [auc],</w:t>
      </w:r>
    </w:p>
    <w:p w14:paraId="3ED4552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'Selected Features': [len(bc_features)],</w:t>
      </w:r>
    </w:p>
    <w:p w14:paraId="72D4516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'Iterations': [bc_iters]</w:t>
      </w:r>
    </w:p>
    <w:p w14:paraId="56439CC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})</w:t>
      </w:r>
    </w:p>
    <w:p w14:paraId="7AE27FB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5E499DB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print(f"\n</w:t>
      </w:r>
      <w:r w:rsidRPr="00160569">
        <w:rPr>
          <w:rFonts w:ascii="Segoe UI Emoji" w:hAnsi="Segoe UI Emoji" w:cs="Segoe UI Emoji"/>
          <w:sz w:val="24"/>
          <w:szCs w:val="24"/>
        </w:rPr>
        <w:t>📊</w:t>
      </w:r>
      <w:r w:rsidRPr="00160569">
        <w:rPr>
          <w:rFonts w:ascii="Times New Roman" w:hAnsi="Times New Roman" w:cs="Times New Roman"/>
          <w:sz w:val="24"/>
          <w:szCs w:val="24"/>
        </w:rPr>
        <w:t xml:space="preserve"> Bee Colony Performance Summary:")</w:t>
      </w:r>
    </w:p>
    <w:p w14:paraId="49353FF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print(summary_df)</w:t>
      </w:r>
    </w:p>
    <w:p w14:paraId="26196F45" w14:textId="68F1C02B" w:rsidR="00C728CB" w:rsidRPr="00E36A32" w:rsidRDefault="00C728CB" w:rsidP="00C728CB">
      <w:pPr>
        <w:rPr>
          <w:rFonts w:ascii="Times New Roman" w:hAnsi="Times New Roman" w:cs="Times New Roman"/>
          <w:sz w:val="24"/>
          <w:szCs w:val="24"/>
        </w:rPr>
      </w:pPr>
      <w:r w:rsidRPr="00E36A32">
        <w:rPr>
          <w:rFonts w:ascii="Times New Roman" w:hAnsi="Times New Roman" w:cs="Times New Roman"/>
          <w:sz w:val="24"/>
          <w:szCs w:val="24"/>
        </w:rPr>
        <w:tab/>
      </w:r>
    </w:p>
    <w:p w14:paraId="07D8B2BA" w14:textId="71D34AD2" w:rsidR="00E26AE8" w:rsidRDefault="00C728CB" w:rsidP="00C728CB">
      <w:pPr>
        <w:rPr>
          <w:rFonts w:ascii="Times New Roman" w:hAnsi="Times New Roman" w:cs="Times New Roman"/>
          <w:b/>
          <w:bCs/>
        </w:rPr>
      </w:pP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</w:p>
    <w:p w14:paraId="719EC1DB" w14:textId="727FE2EB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2F315505" w14:textId="12978034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591E0722" w14:textId="61E28D14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B4B2A62" w14:textId="1DA5BD95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7A66B7A5" w14:textId="51A02FD3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0957874D" w14:textId="7DEE39AF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3727EEED" w14:textId="1205D9C9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0580A5C7" w14:textId="336467C9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2DEE4F1B" w14:textId="2A5D846B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60ADCCE5" w14:textId="069A46BC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67985018" w14:textId="59459297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5D159DF2" w14:textId="215926C1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74308BC8" w14:textId="056F776A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2044C572" w14:textId="09577923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7BCEFB91" w14:textId="4E95F14C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6956C1C1" w14:textId="4053FE74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5AA244C8" w14:textId="1E358466" w:rsidR="00C728CB" w:rsidRDefault="00C728CB" w:rsidP="00DE23AC">
      <w:pPr>
        <w:rPr>
          <w:rFonts w:ascii="Times New Roman" w:hAnsi="Times New Roman" w:cs="Times New Roman"/>
          <w:b/>
          <w:bCs/>
        </w:rPr>
      </w:pPr>
    </w:p>
    <w:p w14:paraId="4570F96E" w14:textId="547E2442" w:rsidR="00E26AE8" w:rsidRDefault="00E26AE8" w:rsidP="00E26AE8">
      <w:pPr>
        <w:pStyle w:val="Subtitle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Code for </w:t>
      </w:r>
      <w:r w:rsidR="00160569">
        <w:rPr>
          <w:rFonts w:ascii="Arial" w:hAnsi="Arial" w:cs="Arial"/>
          <w:b/>
          <w:bCs/>
        </w:rPr>
        <w:t>Fish Swarm Algorithm</w:t>
      </w:r>
    </w:p>
    <w:p w14:paraId="1A1DC1BC" w14:textId="77777777" w:rsidR="00E26AE8" w:rsidRDefault="00E26AE8" w:rsidP="00E26AE8">
      <w:pPr>
        <w:rPr>
          <w:rFonts w:ascii="Times New Roman" w:hAnsi="Times New Roman" w:cs="Times New Roman"/>
        </w:rPr>
      </w:pPr>
    </w:p>
    <w:p w14:paraId="366AA5A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3461433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1: Setup and Imports</w:t>
      </w:r>
    </w:p>
    <w:p w14:paraId="125C8F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3F9879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google.colab import drive</w:t>
      </w:r>
    </w:p>
    <w:p w14:paraId="16D2F21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drive.mount('/content/drive')</w:t>
      </w:r>
    </w:p>
    <w:p w14:paraId="359E0E1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0B90130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os</w:t>
      </w:r>
    </w:p>
    <w:p w14:paraId="3136B8A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pandas as pd</w:t>
      </w:r>
    </w:p>
    <w:p w14:paraId="1B55BE1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numpy as np</w:t>
      </w:r>
    </w:p>
    <w:p w14:paraId="436A951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AE7065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sklearn.preprocessing import MinMaxScaler</w:t>
      </w:r>
    </w:p>
    <w:p w14:paraId="3BEB607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4FE1ABC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sklearn.model_selection import cross_val_score</w:t>
      </w:r>
    </w:p>
    <w:p w14:paraId="1F888BC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sklearn.metrics import accuracy_score, precision_score, recall_score, f1_score, roc_auc_score, confusion_matrix</w:t>
      </w:r>
    </w:p>
    <w:p w14:paraId="5466FC8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from sklearn.metrics import ConfusionMatrixDisplay, RocCurveDisplay</w:t>
      </w:r>
    </w:p>
    <w:p w14:paraId="0DF2997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23BCE1B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02BC54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2: Load and Preprocess Data (Numeric Only)</w:t>
      </w:r>
    </w:p>
    <w:p w14:paraId="4A3C1D8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7F4634C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base_path = '/content/drive/MyDrive/IDS_BioInspired_Colab_Final'</w:t>
      </w:r>
    </w:p>
    <w:p w14:paraId="4363F45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data_path = os.path.join(base_path, 'data')</w:t>
      </w:r>
    </w:p>
    <w:p w14:paraId="6CA06D1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train_file = os.path.join(data_path, 'UNSW_NB15_training-set.csv')</w:t>
      </w:r>
    </w:p>
    <w:p w14:paraId="6186D96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test_file = os.path.join(data_path, 'UNSW_NB15_testing-set.csv')</w:t>
      </w:r>
    </w:p>
    <w:p w14:paraId="0D4E7B8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6E5348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train_df = pd.read_csv(train_file)</w:t>
      </w:r>
    </w:p>
    <w:p w14:paraId="721D9E2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test_df = pd.read_csv(test_file)</w:t>
      </w:r>
    </w:p>
    <w:p w14:paraId="7549EA7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2FB54B2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drop_cols = ['label', 'attack_cat']</w:t>
      </w:r>
    </w:p>
    <w:p w14:paraId="590FC76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X_train_raw = train_df.drop(columns=drop_cols)</w:t>
      </w:r>
    </w:p>
    <w:p w14:paraId="4D612D1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X_test_raw = test_df.drop(columns=drop_cols)</w:t>
      </w:r>
    </w:p>
    <w:p w14:paraId="240B4BB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y_train = train_df['label']</w:t>
      </w:r>
    </w:p>
    <w:p w14:paraId="60651B4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y_test = test_df['label']</w:t>
      </w:r>
    </w:p>
    <w:p w14:paraId="21D349A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1BE737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X_train_raw = X_train_raw.select_dtypes(include=[np.number])</w:t>
      </w:r>
    </w:p>
    <w:p w14:paraId="4260CBF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X_test_raw = X_test_raw.select_dtypes(include=[np.number])</w:t>
      </w:r>
    </w:p>
    <w:p w14:paraId="167C8E0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36091B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X_all = pd.concat([X_train_raw, X_test_raw])</w:t>
      </w:r>
    </w:p>
    <w:p w14:paraId="6AC2A25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scaler = MinMaxScaler()</w:t>
      </w:r>
    </w:p>
    <w:p w14:paraId="47DA0E4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X_all_scaled = scaler.fit_transform(X_all)</w:t>
      </w:r>
    </w:p>
    <w:p w14:paraId="1361FE7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16B610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X_train_scaled = X_all_scaled[:len(X_train_raw), :]</w:t>
      </w:r>
    </w:p>
    <w:p w14:paraId="7F7584C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X_test_scaled = X_all_scaled[len(X_train_raw):, :]</w:t>
      </w:r>
    </w:p>
    <w:p w14:paraId="5A72EA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feature_names = X_train_raw.columns.tolist()</w:t>
      </w:r>
    </w:p>
    <w:p w14:paraId="058A045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7D9794C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3B338D4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3: Fish Swarm Algorithm (AFSA Based + Global Early Stop)</w:t>
      </w:r>
    </w:p>
    <w:p w14:paraId="43BFC7B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F5D990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run_fish_swarm(X_train, X_test, y_train, y_test, feature_names):</w:t>
      </w:r>
    </w:p>
    <w:p w14:paraId="34C4DB2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num_features = len(feature_names)</w:t>
      </w:r>
    </w:p>
    <w:p w14:paraId="7F17CAF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num_fish = 10</w:t>
      </w:r>
    </w:p>
    <w:p w14:paraId="4ED3671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max_iterations = 20</w:t>
      </w:r>
    </w:p>
    <w:p w14:paraId="1F2697B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no_improvement_limit = 20</w:t>
      </w:r>
    </w:p>
    <w:p w14:paraId="2697812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visual_distance = 5</w:t>
      </w:r>
    </w:p>
    <w:p w14:paraId="1D4293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step_size = 1</w:t>
      </w:r>
    </w:p>
    <w:p w14:paraId="1E104A6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crowd_factor = 0.6</w:t>
      </w:r>
    </w:p>
    <w:p w14:paraId="7203A58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0F2819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population = [np.random.choice([0, 1], size=num_features, p=[0.7, 0.3]) for _ in range(num_fish)]</w:t>
      </w:r>
    </w:p>
    <w:p w14:paraId="42624B6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best_solution = None</w:t>
      </w:r>
    </w:p>
    <w:p w14:paraId="4FF3AE8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best_accuracy = 0</w:t>
      </w:r>
    </w:p>
    <w:p w14:paraId="527BFB9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prev_best_accuracy = 0</w:t>
      </w:r>
    </w:p>
    <w:p w14:paraId="796EA0D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no_improve_count = 0</w:t>
      </w:r>
    </w:p>
    <w:p w14:paraId="241C8C8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convergence = []</w:t>
      </w:r>
    </w:p>
    <w:p w14:paraId="7647003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evaluated = {}</w:t>
      </w:r>
    </w:p>
    <w:p w14:paraId="1CDFFF2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584CEFA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def evaluate(mask):</w:t>
      </w:r>
    </w:p>
    <w:p w14:paraId="1A92F47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key = tuple(mask)</w:t>
      </w:r>
    </w:p>
    <w:p w14:paraId="12B983C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key in evaluated:</w:t>
      </w:r>
    </w:p>
    <w:p w14:paraId="7201172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return evaluated[key]</w:t>
      </w:r>
    </w:p>
    <w:p w14:paraId="2EE1ECF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idx = [i for i, bit in enumerate(mask) if bit == 1]</w:t>
      </w:r>
    </w:p>
    <w:p w14:paraId="2C4B8ED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not idx:</w:t>
      </w:r>
    </w:p>
    <w:p w14:paraId="69B3141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evaluated[key] = 0</w:t>
      </w:r>
    </w:p>
    <w:p w14:paraId="16175FC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return 0</w:t>
      </w:r>
    </w:p>
    <w:p w14:paraId="19C0F99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clf = RandomForestClassifier(n_estimators=30, random_state=np.random.randint(0, 100000))</w:t>
      </w:r>
    </w:p>
    <w:p w14:paraId="1B34734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acc = cross_val_score(clf, X_train[:, idx], y_train, cv=2, scoring='accuracy', n_jobs=-1).mean()</w:t>
      </w:r>
    </w:p>
    <w:p w14:paraId="4636EE3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evaluated[key] = acc</w:t>
      </w:r>
    </w:p>
    <w:p w14:paraId="445E81A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return acc</w:t>
      </w:r>
    </w:p>
    <w:p w14:paraId="78A01E2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1B0E8F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def get_neighbors(index):</w:t>
      </w:r>
    </w:p>
    <w:p w14:paraId="6AE6849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indices = [i for i in range(num_fish) if i != index]</w:t>
      </w:r>
    </w:p>
    <w:p w14:paraId="2878FFB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    np.random.shuffle(indices)</w:t>
      </w:r>
    </w:p>
    <w:p w14:paraId="44F7540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return [population[i] for i in indices[:visual_distance]]</w:t>
      </w:r>
    </w:p>
    <w:p w14:paraId="5F5F084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5BCE4C8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def move_towards(current, target):</w:t>
      </w:r>
    </w:p>
    <w:p w14:paraId="145BFAF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new = current.copy()</w:t>
      </w:r>
    </w:p>
    <w:p w14:paraId="27B6C61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diff_indices = [i for i in range(num_features) if current[i] != target[i]]</w:t>
      </w:r>
    </w:p>
    <w:p w14:paraId="29DA58B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np.random.shuffle(diff_indices)</w:t>
      </w:r>
    </w:p>
    <w:p w14:paraId="38894D3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for i in diff_indices[:step_size]:</w:t>
      </w:r>
    </w:p>
    <w:p w14:paraId="066381A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new[i] = target[i]</w:t>
      </w:r>
    </w:p>
    <w:p w14:paraId="3270F11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return new</w:t>
      </w:r>
    </w:p>
    <w:p w14:paraId="31DE56B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9B0EC3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for iteration in range(max_iterations):</w:t>
      </w:r>
    </w:p>
    <w:p w14:paraId="5362D5F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for i in range(num_fish):</w:t>
      </w:r>
    </w:p>
    <w:p w14:paraId="11B84D3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current = population[i]</w:t>
      </w:r>
    </w:p>
    <w:p w14:paraId="6676E59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neighbors = get_neighbors(i)</w:t>
      </w:r>
    </w:p>
    <w:p w14:paraId="7A52849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neighbor_scores = [(evaluate(neighbor), neighbor) for neighbor in neighbors]</w:t>
      </w:r>
    </w:p>
    <w:p w14:paraId="4AB520D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neighbor_scores.sort(reverse=True, key=lambda x: x[0])</w:t>
      </w:r>
    </w:p>
    <w:p w14:paraId="21B9DAB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72081C3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neighbor_scores:</w:t>
      </w:r>
    </w:p>
    <w:p w14:paraId="3C2FF26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best_neighbor_score, best_neighbor = neighbor_scores[0]</w:t>
      </w:r>
    </w:p>
    <w:p w14:paraId="167333B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acc_current = evaluate(current)</w:t>
      </w:r>
    </w:p>
    <w:p w14:paraId="5C937BD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if best_neighbor_score &gt; acc_current:</w:t>
      </w:r>
    </w:p>
    <w:p w14:paraId="2104010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crowd = sum(np.array_equal(best_neighbor, p) for p in population) / num_fish</w:t>
      </w:r>
    </w:p>
    <w:p w14:paraId="31A8AD1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if crowd &lt; crowd_factor:</w:t>
      </w:r>
    </w:p>
    <w:p w14:paraId="2F05C1C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    new_position = move_towards(current, best_neighbor)</w:t>
      </w:r>
    </w:p>
    <w:p w14:paraId="0AE8728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else:</w:t>
      </w:r>
    </w:p>
    <w:p w14:paraId="127F2A9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    new_position = np.random.choice([0, 1], size=num_features, p=[0.7, 0.3])</w:t>
      </w:r>
    </w:p>
    <w:p w14:paraId="3392CD5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else:</w:t>
      </w:r>
    </w:p>
    <w:p w14:paraId="21DD13B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                    new_position = np.random.choice([0, 1], size=num_features, p=[0.7, 0.3])</w:t>
      </w:r>
    </w:p>
    <w:p w14:paraId="394A56C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73EF0CF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new_position = np.random.choice([0, 1], size=num_features, p=[0.7, 0.3])</w:t>
      </w:r>
    </w:p>
    <w:p w14:paraId="34D069C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A776E7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acc_new = evaluate(new_position)</w:t>
      </w:r>
    </w:p>
    <w:p w14:paraId="12D6477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acc_old = evaluate(current)</w:t>
      </w:r>
    </w:p>
    <w:p w14:paraId="417F7CF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if acc_new &gt; acc_old:</w:t>
      </w:r>
    </w:p>
    <w:p w14:paraId="52E9CB1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population[i] = new_position</w:t>
      </w:r>
    </w:p>
    <w:p w14:paraId="6E206C5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if acc_new &gt; best_accuracy:</w:t>
      </w:r>
    </w:p>
    <w:p w14:paraId="6CE9610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best_accuracy = acc_new</w:t>
      </w:r>
    </w:p>
    <w:p w14:paraId="503B591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        best_solution = new_position.copy()</w:t>
      </w:r>
    </w:p>
    <w:p w14:paraId="0FD5158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7CA7BDE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convergence.append(round(best_accuracy, 4))</w:t>
      </w:r>
    </w:p>
    <w:p w14:paraId="4A2D02E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BD677B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best_accuracy &gt; prev_best_accuracy:</w:t>
      </w:r>
    </w:p>
    <w:p w14:paraId="2DBABE9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prev_best_accuracy = best_accuracy</w:t>
      </w:r>
    </w:p>
    <w:p w14:paraId="702E289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no_improve_count = 0</w:t>
      </w:r>
    </w:p>
    <w:p w14:paraId="35D7966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else:</w:t>
      </w:r>
    </w:p>
    <w:p w14:paraId="2AB2935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no_improve_count += 1</w:t>
      </w:r>
    </w:p>
    <w:p w14:paraId="1FCC205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750277D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if no_improve_count &gt;= no_improvement_limit:</w:t>
      </w:r>
    </w:p>
    <w:p w14:paraId="7ABD183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print(f"Fish Swarm stopped early at iteration {iteration + 1}")</w:t>
      </w:r>
    </w:p>
    <w:p w14:paraId="435732B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0341D25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0F2EA24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idx = [i for i, bit in enumerate(best_solution) if bit == 1]</w:t>
      </w:r>
    </w:p>
    <w:p w14:paraId="0B15504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selected_features = [feature_names[i] for i in idx]</w:t>
      </w:r>
    </w:p>
    <w:p w14:paraId="4BB45D6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selected_features, idx, convergence, iteration + 1</w:t>
      </w:r>
    </w:p>
    <w:p w14:paraId="77102AAE" w14:textId="6B42B919" w:rsidR="001145C0" w:rsidRDefault="001145C0" w:rsidP="00E26AE8">
      <w:pPr>
        <w:rPr>
          <w:rFonts w:ascii="Times New Roman" w:hAnsi="Times New Roman" w:cs="Times New Roman"/>
          <w:sz w:val="24"/>
          <w:szCs w:val="24"/>
        </w:rPr>
      </w:pPr>
    </w:p>
    <w:p w14:paraId="39A49E6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lastRenderedPageBreak/>
        <w:t># ===============================</w:t>
      </w:r>
    </w:p>
    <w:p w14:paraId="7B5E22F1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SECTION 4: Evaluation Utilities</w:t>
      </w:r>
    </w:p>
    <w:p w14:paraId="656F80F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1B3890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train_and_evaluate(X_train, y_train, X_test, y_test, idx, algorithm_name):</w:t>
      </w:r>
    </w:p>
    <w:p w14:paraId="5F9CB0B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clf = RandomForestClassifier(n_estimators=30, random_state=np.random.randint(0, 100000), verbose=1, n_jobs=-1)</w:t>
      </w:r>
    </w:p>
    <w:p w14:paraId="1933B71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clf.fit(X_train[:, idx], y_train)</w:t>
      </w:r>
    </w:p>
    <w:p w14:paraId="7003EC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train_preds = clf.predict(X_train[:, idx])</w:t>
      </w:r>
    </w:p>
    <w:p w14:paraId="6183DB3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print(f"\n</w:t>
      </w:r>
      <w:r w:rsidRPr="00160569">
        <w:rPr>
          <w:rFonts w:ascii="Segoe UI Emoji" w:hAnsi="Segoe UI Emoji" w:cs="Segoe UI Emoji"/>
          <w:sz w:val="24"/>
          <w:szCs w:val="24"/>
        </w:rPr>
        <w:t>🔹</w:t>
      </w:r>
      <w:r w:rsidRPr="00160569">
        <w:rPr>
          <w:rFonts w:ascii="Times New Roman" w:hAnsi="Times New Roman" w:cs="Times New Roman"/>
          <w:sz w:val="24"/>
          <w:szCs w:val="24"/>
        </w:rPr>
        <w:t xml:space="preserve"> {algorithm_name} - Training Set Evaluation")</w:t>
      </w:r>
    </w:p>
    <w:p w14:paraId="1A7D5F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print("Accuracy:", round(accuracy_score(y_train, train_preds), 2))</w:t>
      </w:r>
    </w:p>
    <w:p w14:paraId="56C51314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print("F1 Score:", round(f1_score(y_train, train_preds), 2))</w:t>
      </w:r>
    </w:p>
    <w:p w14:paraId="6179C9D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clf</w:t>
      </w:r>
    </w:p>
    <w:p w14:paraId="18414CA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1C2716D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final_evaluate(clf, X_test, y_test, idx, algorithm_name):</w:t>
      </w:r>
    </w:p>
    <w:p w14:paraId="22A4CE7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test_preds = clf.predict(X_test[:, idx])</w:t>
      </w:r>
    </w:p>
    <w:p w14:paraId="27925FB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probs = clf.predict_proba(X_test[:, idx])[:, 1]</w:t>
      </w:r>
    </w:p>
    <w:p w14:paraId="356E9BD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6F5D4EF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acc = round(accuracy_score(y_test, test_preds), 2)</w:t>
      </w:r>
    </w:p>
    <w:p w14:paraId="69AB149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prec = round(precision_score(y_test, test_preds), 2)</w:t>
      </w:r>
    </w:p>
    <w:p w14:paraId="63430F4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rec = round(recall_score(y_test, test_preds), 2)</w:t>
      </w:r>
    </w:p>
    <w:p w14:paraId="1EADBF6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f1 = round(f1_score(y_test, test_preds), 2)</w:t>
      </w:r>
    </w:p>
    <w:p w14:paraId="0A94BD7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auc = round(roc_auc_score(y_test, probs), 2)</w:t>
      </w:r>
    </w:p>
    <w:p w14:paraId="073653E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tn, fp, fn, tp = confusion_matrix(y_test, test_preds).ravel()</w:t>
      </w:r>
    </w:p>
    <w:p w14:paraId="4A3DA98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3A9E378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print(f"\n</w:t>
      </w:r>
      <w:r w:rsidRPr="00160569">
        <w:rPr>
          <w:rFonts w:ascii="Segoe UI Emoji" w:hAnsi="Segoe UI Emoji" w:cs="Segoe UI Emoji"/>
          <w:sz w:val="24"/>
          <w:szCs w:val="24"/>
        </w:rPr>
        <w:t>✅</w:t>
      </w:r>
      <w:r w:rsidRPr="00160569">
        <w:rPr>
          <w:rFonts w:ascii="Times New Roman" w:hAnsi="Times New Roman" w:cs="Times New Roman"/>
          <w:sz w:val="24"/>
          <w:szCs w:val="24"/>
        </w:rPr>
        <w:t xml:space="preserve"> {algorithm_name} - Final Evaluation on Test Set")</w:t>
      </w:r>
    </w:p>
    <w:p w14:paraId="62C4FD7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print(f"Accuracy: {acc}, Precision: {prec}, Recall: {rec}, F1: {f1}, AUC: {auc}")</w:t>
      </w:r>
    </w:p>
    <w:p w14:paraId="3A3C029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print(f"TP: {tp}, TN: {tn}, FP: {fp}, FN: {fn}")</w:t>
      </w:r>
    </w:p>
    <w:p w14:paraId="2B3C1E38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return acc, prec, rec, f1, auc, tp, tn, fp, fn</w:t>
      </w:r>
    </w:p>
    <w:p w14:paraId="3C600922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B4B3F6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plot_convergence(convergence, title):</w:t>
      </w:r>
    </w:p>
    <w:p w14:paraId="20CD5640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plt.plot(convergence, marker='o')</w:t>
      </w:r>
    </w:p>
    <w:p w14:paraId="00728F53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Convergence Plot")</w:t>
      </w:r>
    </w:p>
    <w:p w14:paraId="45F10DD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plt.xlabel("Iteration")</w:t>
      </w:r>
    </w:p>
    <w:p w14:paraId="4BAD9F4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plt.ylabel("Accuracy")</w:t>
      </w:r>
    </w:p>
    <w:p w14:paraId="5EC4D48A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plt.grid()</w:t>
      </w:r>
    </w:p>
    <w:p w14:paraId="401A993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57756A3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E797F06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plot_conf_matrix(y_true, y_pred, title):</w:t>
      </w:r>
    </w:p>
    <w:p w14:paraId="260AF35B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ConfusionMatrixDisplay.from_predictions(y_true, y_pred, cmap='Blues')</w:t>
      </w:r>
    </w:p>
    <w:p w14:paraId="0D26AC4C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Confusion Matrix")</w:t>
      </w:r>
    </w:p>
    <w:p w14:paraId="1FACA8F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plt.grid(False)</w:t>
      </w:r>
    </w:p>
    <w:p w14:paraId="3DDADEE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10A60F39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</w:p>
    <w:p w14:paraId="4DA2C63D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def plot_roc_curve(y_true, y_scores, title):</w:t>
      </w:r>
    </w:p>
    <w:p w14:paraId="789BE567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RocCurveDisplay.from_predictions(y_true, y_scores)</w:t>
      </w:r>
    </w:p>
    <w:p w14:paraId="0FBC990E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plt.title(f"{title} - ROC Curve")</w:t>
      </w:r>
    </w:p>
    <w:p w14:paraId="514872A5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plt.grid(True)</w:t>
      </w:r>
    </w:p>
    <w:p w14:paraId="6363057F" w14:textId="77777777" w:rsidR="00160569" w:rsidRPr="00160569" w:rsidRDefault="00160569" w:rsidP="00160569">
      <w:pPr>
        <w:rPr>
          <w:rFonts w:ascii="Times New Roman" w:hAnsi="Times New Roman" w:cs="Times New Roman"/>
          <w:sz w:val="24"/>
          <w:szCs w:val="24"/>
        </w:rPr>
      </w:pPr>
      <w:r w:rsidRPr="00160569">
        <w:rPr>
          <w:rFonts w:ascii="Times New Roman" w:hAnsi="Times New Roman" w:cs="Times New Roman"/>
          <w:sz w:val="24"/>
          <w:szCs w:val="24"/>
        </w:rPr>
        <w:t>    plt.show()</w:t>
      </w:r>
    </w:p>
    <w:p w14:paraId="66B2D3F5" w14:textId="001CCEC5" w:rsidR="00E26AE8" w:rsidRDefault="00E26AE8" w:rsidP="00E26AE8">
      <w:pPr>
        <w:rPr>
          <w:rFonts w:ascii="Times New Roman" w:hAnsi="Times New Roman" w:cs="Times New Roman"/>
        </w:rPr>
      </w:pP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 w:rsidRPr="00E36A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77D0FE2" w14:textId="2F0DD661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0E60128" w14:textId="52C74508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1B01428" w14:textId="1B020A9D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385DF8D6" w14:textId="081FEE61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C08C166" w14:textId="06F04ECF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4C0C0C21" w14:textId="053A18EC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20DABB6D" w14:textId="02550617" w:rsidR="00E26AE8" w:rsidRDefault="00E26AE8" w:rsidP="00DE23AC">
      <w:pPr>
        <w:rPr>
          <w:rFonts w:ascii="Times New Roman" w:hAnsi="Times New Roman" w:cs="Times New Roman"/>
          <w:b/>
          <w:bCs/>
        </w:rPr>
      </w:pPr>
    </w:p>
    <w:p w14:paraId="3957CD17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lastRenderedPageBreak/>
        <w:t># ===============================</w:t>
      </w:r>
    </w:p>
    <w:p w14:paraId="7863CBB6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# SECTION 5: Run Fish Swarm</w:t>
      </w:r>
    </w:p>
    <w:p w14:paraId="278AF596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# ===============================</w:t>
      </w:r>
    </w:p>
    <w:p w14:paraId="18FC47B2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fs_features, fs_idx, fs_convergence, fs_iters = run_fish_swarm(</w:t>
      </w:r>
    </w:p>
    <w:p w14:paraId="21574717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X_train_scaled, X_test_scaled, y_train, y_test, feature_names</w:t>
      </w:r>
    </w:p>
    <w:p w14:paraId="2C4F0583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)</w:t>
      </w:r>
    </w:p>
    <w:p w14:paraId="6E93495B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23720EF0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clf_fs = train_and_evaluate(</w:t>
      </w:r>
    </w:p>
    <w:p w14:paraId="69B3CFCC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X_train_scaled, y_train, X_test_scaled, y_test, fs_idx, "Fish Swarm"</w:t>
      </w:r>
    </w:p>
    <w:p w14:paraId="3237B14F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)</w:t>
      </w:r>
    </w:p>
    <w:p w14:paraId="1D99E244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338A17E1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acc2, prec2, rec2, f12, auc2, tp2, tn2, fp2, fn2 = final_evaluate(</w:t>
      </w:r>
    </w:p>
    <w:p w14:paraId="53C2F006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clf_fs, X_test_scaled, y_test, fs_idx, "Fish Swarm"</w:t>
      </w:r>
    </w:p>
    <w:p w14:paraId="787EF57C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)</w:t>
      </w:r>
    </w:p>
    <w:p w14:paraId="399C980C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4781E3E5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plot_conf_matrix(y_test, clf_fs.predict(X_test_scaled[:, fs_idx]), "Fish Swarm")</w:t>
      </w:r>
    </w:p>
    <w:p w14:paraId="5D10925E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plot_roc_curve(y_test, clf_fs.predict_proba(X_test_scaled[:, fs_idx])[:, 1], "Fish Swarm")</w:t>
      </w:r>
    </w:p>
    <w:p w14:paraId="5FCC199B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plot_convergence(fs_convergence, "Fish Swarm")</w:t>
      </w:r>
    </w:p>
    <w:p w14:paraId="33FF3A02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6DED2107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# ===============================</w:t>
      </w:r>
    </w:p>
    <w:p w14:paraId="3D1900AE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# SECTION 6: Print Features and Summary</w:t>
      </w:r>
    </w:p>
    <w:p w14:paraId="033BE5DC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# ===============================</w:t>
      </w:r>
    </w:p>
    <w:p w14:paraId="2BEDE9D0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algorithm_name = "Fish Swarm"</w:t>
      </w:r>
    </w:p>
    <w:p w14:paraId="612F8F94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selected_features = fs_features</w:t>
      </w:r>
    </w:p>
    <w:p w14:paraId="78A40863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acc = acc2</w:t>
      </w:r>
    </w:p>
    <w:p w14:paraId="47E2C62F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prec = prec2</w:t>
      </w:r>
    </w:p>
    <w:p w14:paraId="61D9DB9A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rec = rec2</w:t>
      </w:r>
    </w:p>
    <w:p w14:paraId="7DCA9DAD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f1 = f12</w:t>
      </w:r>
    </w:p>
    <w:p w14:paraId="610FE3EA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auc = auc2</w:t>
      </w:r>
    </w:p>
    <w:p w14:paraId="39A781C4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lastRenderedPageBreak/>
        <w:t>iters = fs_iters</w:t>
      </w:r>
    </w:p>
    <w:p w14:paraId="6A2A1C69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6C90CAAC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print(f"\n</w:t>
      </w:r>
      <w:r w:rsidRPr="00160569">
        <w:rPr>
          <w:rFonts w:ascii="Segoe UI Emoji" w:hAnsi="Segoe UI Emoji" w:cs="Segoe UI Emoji"/>
        </w:rPr>
        <w:t>🔸</w:t>
      </w:r>
      <w:r w:rsidRPr="00160569">
        <w:rPr>
          <w:rFonts w:ascii="Times New Roman" w:hAnsi="Times New Roman" w:cs="Times New Roman"/>
        </w:rPr>
        <w:t xml:space="preserve"> Features selected by {algorithm_name}:")</w:t>
      </w:r>
    </w:p>
    <w:p w14:paraId="09BC2338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print(selected_features)</w:t>
      </w:r>
    </w:p>
    <w:p w14:paraId="119FE334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3DDBFCC9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summary_df = pd.DataFrame({</w:t>
      </w:r>
    </w:p>
    <w:p w14:paraId="3B7D7C05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'Algorithm': [algorithm_name],</w:t>
      </w:r>
    </w:p>
    <w:p w14:paraId="580B8CDA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'Accuracy': [acc],</w:t>
      </w:r>
    </w:p>
    <w:p w14:paraId="4E277A82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'Precision': [prec],</w:t>
      </w:r>
    </w:p>
    <w:p w14:paraId="5B93BBF8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'Recall': [rec],</w:t>
      </w:r>
    </w:p>
    <w:p w14:paraId="4D9F04C4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'F1 Score': [f1],</w:t>
      </w:r>
    </w:p>
    <w:p w14:paraId="6886ADB7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'AUC': [auc],</w:t>
      </w:r>
    </w:p>
    <w:p w14:paraId="11C32F82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'Selected Features': [len(selected_features)],</w:t>
      </w:r>
    </w:p>
    <w:p w14:paraId="08024288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    'Iterations': [iters]</w:t>
      </w:r>
    </w:p>
    <w:p w14:paraId="59BF06A3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})</w:t>
      </w:r>
    </w:p>
    <w:p w14:paraId="106E9401" w14:textId="77777777" w:rsidR="00160569" w:rsidRPr="00160569" w:rsidRDefault="00160569" w:rsidP="00160569">
      <w:pPr>
        <w:rPr>
          <w:rFonts w:ascii="Times New Roman" w:hAnsi="Times New Roman" w:cs="Times New Roman"/>
        </w:rPr>
      </w:pPr>
    </w:p>
    <w:p w14:paraId="7D309658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print(f"\n</w:t>
      </w:r>
      <w:r w:rsidRPr="00160569">
        <w:rPr>
          <w:rFonts w:ascii="Segoe UI Emoji" w:hAnsi="Segoe UI Emoji" w:cs="Segoe UI Emoji"/>
        </w:rPr>
        <w:t>📊</w:t>
      </w:r>
      <w:r w:rsidRPr="00160569">
        <w:rPr>
          <w:rFonts w:ascii="Times New Roman" w:hAnsi="Times New Roman" w:cs="Times New Roman"/>
        </w:rPr>
        <w:t xml:space="preserve"> {algorithm_name} Performance Summary:")</w:t>
      </w:r>
    </w:p>
    <w:p w14:paraId="4C049FB6" w14:textId="77777777" w:rsidR="00160569" w:rsidRPr="00160569" w:rsidRDefault="00160569" w:rsidP="00160569">
      <w:pPr>
        <w:rPr>
          <w:rFonts w:ascii="Times New Roman" w:hAnsi="Times New Roman" w:cs="Times New Roman"/>
        </w:rPr>
      </w:pPr>
      <w:r w:rsidRPr="00160569">
        <w:rPr>
          <w:rFonts w:ascii="Times New Roman" w:hAnsi="Times New Roman" w:cs="Times New Roman"/>
        </w:rPr>
        <w:t>print(summary_df)</w:t>
      </w:r>
    </w:p>
    <w:p w14:paraId="12D74A65" w14:textId="684DB459" w:rsidR="00E26AE8" w:rsidRPr="00160569" w:rsidRDefault="00E26AE8" w:rsidP="00DE23AC">
      <w:pPr>
        <w:rPr>
          <w:rFonts w:ascii="Times New Roman" w:hAnsi="Times New Roman" w:cs="Times New Roman"/>
        </w:rPr>
      </w:pPr>
    </w:p>
    <w:p w14:paraId="5960C34A" w14:textId="7030E47E" w:rsidR="007124AB" w:rsidRDefault="007124AB" w:rsidP="00DE23AC">
      <w:pPr>
        <w:rPr>
          <w:rFonts w:ascii="Times New Roman" w:hAnsi="Times New Roman" w:cs="Times New Roman"/>
          <w:b/>
          <w:bCs/>
        </w:rPr>
      </w:pPr>
    </w:p>
    <w:p w14:paraId="1EBAA438" w14:textId="793AC84A" w:rsidR="007124AB" w:rsidRDefault="007124AB" w:rsidP="00DE23AC">
      <w:pPr>
        <w:rPr>
          <w:rFonts w:ascii="Times New Roman" w:hAnsi="Times New Roman" w:cs="Times New Roman"/>
          <w:b/>
          <w:bCs/>
        </w:rPr>
      </w:pPr>
    </w:p>
    <w:p w14:paraId="5F22B7D1" w14:textId="51F2AD5C" w:rsidR="007124AB" w:rsidRDefault="007124AB" w:rsidP="00DE23AC">
      <w:pPr>
        <w:rPr>
          <w:rFonts w:ascii="Times New Roman" w:hAnsi="Times New Roman" w:cs="Times New Roman"/>
          <w:b/>
          <w:bCs/>
        </w:rPr>
      </w:pPr>
    </w:p>
    <w:p w14:paraId="65F1737E" w14:textId="7AE89724" w:rsidR="007124AB" w:rsidRDefault="007124AB" w:rsidP="00DE23AC">
      <w:pPr>
        <w:rPr>
          <w:rFonts w:ascii="Times New Roman" w:hAnsi="Times New Roman" w:cs="Times New Roman"/>
          <w:b/>
          <w:bCs/>
        </w:rPr>
      </w:pPr>
    </w:p>
    <w:p w14:paraId="0FADDB61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0FA90BB2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2144798D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706339CA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6ACB8D09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60AD495C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3916DF6A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4CAEE629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3508B5C2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4E5453CA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0D321D44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51B651C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F4DAB6F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15BBE850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7FEDD918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917C457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0ACA3198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07651CBD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6881B3A9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00EED8D5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207AA8B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CD0037D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58DA0F82" w14:textId="77777777" w:rsidR="000C45D9" w:rsidRDefault="000C45D9" w:rsidP="007124AB">
      <w:pPr>
        <w:jc w:val="center"/>
        <w:rPr>
          <w:rFonts w:ascii="Times New Roman" w:hAnsi="Times New Roman" w:cs="Times New Roman"/>
          <w:b/>
          <w:bCs/>
        </w:rPr>
      </w:pPr>
    </w:p>
    <w:p w14:paraId="47FB2F46" w14:textId="3322CB32" w:rsidR="007124AB" w:rsidRPr="000C45D9" w:rsidRDefault="007124AB" w:rsidP="007124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45D9">
        <w:rPr>
          <w:rFonts w:ascii="Times New Roman" w:hAnsi="Times New Roman" w:cs="Times New Roman"/>
          <w:b/>
          <w:bCs/>
          <w:sz w:val="24"/>
          <w:szCs w:val="24"/>
        </w:rPr>
        <w:t>CODE BOOKLET</w:t>
      </w:r>
    </w:p>
    <w:p w14:paraId="2AA7911E" w14:textId="418D76D3" w:rsidR="007124AB" w:rsidRPr="000C45D9" w:rsidRDefault="00797088" w:rsidP="007124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45D9">
        <w:rPr>
          <w:rFonts w:ascii="Times New Roman" w:hAnsi="Times New Roman" w:cs="Times New Roman"/>
          <w:b/>
          <w:bCs/>
          <w:sz w:val="24"/>
          <w:szCs w:val="24"/>
        </w:rPr>
        <w:t>SCHOOL OF COMPUTING</w:t>
      </w:r>
    </w:p>
    <w:p w14:paraId="6B1444CE" w14:textId="1575AF50" w:rsidR="00797088" w:rsidRDefault="00797088" w:rsidP="007124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45D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E17FAE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7A9DAAD" w14:textId="5F47F5B2" w:rsidR="00590B4F" w:rsidRPr="00590B4F" w:rsidRDefault="00590B4F" w:rsidP="007124A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590B4F">
        <w:rPr>
          <w:rFonts w:ascii="Times New Roman" w:hAnsi="Times New Roman" w:cs="Times New Roman"/>
          <w:b/>
          <w:bCs/>
          <w:i/>
          <w:iCs/>
        </w:rPr>
        <w:t>CB_V1_202</w:t>
      </w:r>
      <w:r w:rsidR="00E17FAE">
        <w:rPr>
          <w:rFonts w:ascii="Times New Roman" w:hAnsi="Times New Roman" w:cs="Times New Roman"/>
          <w:b/>
          <w:bCs/>
          <w:i/>
          <w:iCs/>
        </w:rPr>
        <w:t>5</w:t>
      </w:r>
    </w:p>
    <w:sectPr w:rsidR="00590B4F" w:rsidRPr="00590B4F">
      <w:footerReference w:type="default" r:id="rId11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EE5A" w14:textId="77777777" w:rsidR="00D5600A" w:rsidRDefault="00D5600A">
      <w:pPr>
        <w:spacing w:line="240" w:lineRule="auto"/>
      </w:pPr>
      <w:r>
        <w:separator/>
      </w:r>
    </w:p>
  </w:endnote>
  <w:endnote w:type="continuationSeparator" w:id="0">
    <w:p w14:paraId="09B310DD" w14:textId="77777777" w:rsidR="00D5600A" w:rsidRDefault="00D5600A">
      <w:pPr>
        <w:spacing w:line="240" w:lineRule="auto"/>
      </w:pPr>
      <w:r>
        <w:continuationSeparator/>
      </w:r>
    </w:p>
  </w:endnote>
  <w:endnote w:type="continuationNotice" w:id="1">
    <w:p w14:paraId="06DDD74B" w14:textId="77777777" w:rsidR="00D5600A" w:rsidRDefault="00D5600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740BF3A4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98EBFA9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24AE" w14:textId="77777777" w:rsidR="00D5600A" w:rsidRDefault="00D5600A">
      <w:pPr>
        <w:spacing w:line="240" w:lineRule="auto"/>
      </w:pPr>
      <w:r>
        <w:separator/>
      </w:r>
    </w:p>
  </w:footnote>
  <w:footnote w:type="continuationSeparator" w:id="0">
    <w:p w14:paraId="6C7A13E3" w14:textId="77777777" w:rsidR="00D5600A" w:rsidRDefault="00D5600A">
      <w:pPr>
        <w:spacing w:line="240" w:lineRule="auto"/>
      </w:pPr>
      <w:r>
        <w:continuationSeparator/>
      </w:r>
    </w:p>
  </w:footnote>
  <w:footnote w:type="continuationNotice" w:id="1">
    <w:p w14:paraId="6AF59C02" w14:textId="77777777" w:rsidR="00D5600A" w:rsidRDefault="00D5600A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409D5"/>
    <w:multiLevelType w:val="hybridMultilevel"/>
    <w:tmpl w:val="9EF2362E"/>
    <w:lvl w:ilvl="0" w:tplc="52DA0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7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83250">
    <w:abstractNumId w:val="16"/>
  </w:num>
  <w:num w:numId="2" w16cid:durableId="1723359012">
    <w:abstractNumId w:val="16"/>
    <w:lvlOverride w:ilvl="0">
      <w:startOverride w:val="1"/>
    </w:lvlOverride>
  </w:num>
  <w:num w:numId="3" w16cid:durableId="772634075">
    <w:abstractNumId w:val="16"/>
  </w:num>
  <w:num w:numId="4" w16cid:durableId="1066025697">
    <w:abstractNumId w:val="16"/>
    <w:lvlOverride w:ilvl="0">
      <w:startOverride w:val="1"/>
    </w:lvlOverride>
  </w:num>
  <w:num w:numId="5" w16cid:durableId="863059906">
    <w:abstractNumId w:val="8"/>
  </w:num>
  <w:num w:numId="6" w16cid:durableId="1999384532">
    <w:abstractNumId w:val="16"/>
    <w:lvlOverride w:ilvl="0">
      <w:startOverride w:val="1"/>
    </w:lvlOverride>
  </w:num>
  <w:num w:numId="7" w16cid:durableId="18467431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4320314">
    <w:abstractNumId w:val="10"/>
  </w:num>
  <w:num w:numId="9" w16cid:durableId="13552998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904136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323012">
    <w:abstractNumId w:val="7"/>
  </w:num>
  <w:num w:numId="12" w16cid:durableId="1288317317">
    <w:abstractNumId w:val="6"/>
  </w:num>
  <w:num w:numId="13" w16cid:durableId="1826435619">
    <w:abstractNumId w:val="5"/>
  </w:num>
  <w:num w:numId="14" w16cid:durableId="1122698049">
    <w:abstractNumId w:val="4"/>
  </w:num>
  <w:num w:numId="15" w16cid:durableId="111900677">
    <w:abstractNumId w:val="3"/>
  </w:num>
  <w:num w:numId="16" w16cid:durableId="502479024">
    <w:abstractNumId w:val="2"/>
  </w:num>
  <w:num w:numId="17" w16cid:durableId="229314037">
    <w:abstractNumId w:val="1"/>
  </w:num>
  <w:num w:numId="18" w16cid:durableId="2020886513">
    <w:abstractNumId w:val="0"/>
  </w:num>
  <w:num w:numId="19" w16cid:durableId="447968481">
    <w:abstractNumId w:val="17"/>
  </w:num>
  <w:num w:numId="20" w16cid:durableId="1144735787">
    <w:abstractNumId w:val="9"/>
  </w:num>
  <w:num w:numId="21" w16cid:durableId="1907916174">
    <w:abstractNumId w:val="15"/>
  </w:num>
  <w:num w:numId="22" w16cid:durableId="1268123204">
    <w:abstractNumId w:val="14"/>
  </w:num>
  <w:num w:numId="23" w16cid:durableId="534852040">
    <w:abstractNumId w:val="13"/>
  </w:num>
  <w:num w:numId="24" w16cid:durableId="1838033375">
    <w:abstractNumId w:val="12"/>
  </w:num>
  <w:num w:numId="25" w16cid:durableId="4884412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543567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28330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0017620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95042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97044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057895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001269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416775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55944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E8"/>
    <w:rsid w:val="00016748"/>
    <w:rsid w:val="00026283"/>
    <w:rsid w:val="00060F44"/>
    <w:rsid w:val="0006567E"/>
    <w:rsid w:val="00070817"/>
    <w:rsid w:val="000760DB"/>
    <w:rsid w:val="000C045B"/>
    <w:rsid w:val="000C45D9"/>
    <w:rsid w:val="000F00E7"/>
    <w:rsid w:val="001145C0"/>
    <w:rsid w:val="00126090"/>
    <w:rsid w:val="00160569"/>
    <w:rsid w:val="00164B35"/>
    <w:rsid w:val="0016766E"/>
    <w:rsid w:val="00170063"/>
    <w:rsid w:val="00175643"/>
    <w:rsid w:val="001B2338"/>
    <w:rsid w:val="002061A9"/>
    <w:rsid w:val="002151C3"/>
    <w:rsid w:val="00217B64"/>
    <w:rsid w:val="00235579"/>
    <w:rsid w:val="00257FAA"/>
    <w:rsid w:val="00263938"/>
    <w:rsid w:val="00286FAD"/>
    <w:rsid w:val="002A3B57"/>
    <w:rsid w:val="002E78EB"/>
    <w:rsid w:val="002F25A8"/>
    <w:rsid w:val="003407A9"/>
    <w:rsid w:val="00340DC9"/>
    <w:rsid w:val="00350BD5"/>
    <w:rsid w:val="003D3654"/>
    <w:rsid w:val="003E65E1"/>
    <w:rsid w:val="00444F02"/>
    <w:rsid w:val="00445F94"/>
    <w:rsid w:val="004550CF"/>
    <w:rsid w:val="00467C77"/>
    <w:rsid w:val="00490CC6"/>
    <w:rsid w:val="004F05F9"/>
    <w:rsid w:val="004F6AC6"/>
    <w:rsid w:val="00523ABD"/>
    <w:rsid w:val="00543326"/>
    <w:rsid w:val="005509B2"/>
    <w:rsid w:val="005556DB"/>
    <w:rsid w:val="0056662B"/>
    <w:rsid w:val="00590B4F"/>
    <w:rsid w:val="005B5C40"/>
    <w:rsid w:val="005C6D45"/>
    <w:rsid w:val="005D5104"/>
    <w:rsid w:val="005D58F7"/>
    <w:rsid w:val="005D7EBC"/>
    <w:rsid w:val="00617D63"/>
    <w:rsid w:val="00643D1A"/>
    <w:rsid w:val="00674588"/>
    <w:rsid w:val="006A7B57"/>
    <w:rsid w:val="006D44C5"/>
    <w:rsid w:val="006F0B00"/>
    <w:rsid w:val="007100F8"/>
    <w:rsid w:val="007124AB"/>
    <w:rsid w:val="00713672"/>
    <w:rsid w:val="0073562D"/>
    <w:rsid w:val="007730BD"/>
    <w:rsid w:val="00797088"/>
    <w:rsid w:val="007B07DE"/>
    <w:rsid w:val="007C18A6"/>
    <w:rsid w:val="007F5A65"/>
    <w:rsid w:val="00802AE2"/>
    <w:rsid w:val="008270A2"/>
    <w:rsid w:val="00853F77"/>
    <w:rsid w:val="00885CE1"/>
    <w:rsid w:val="008907FF"/>
    <w:rsid w:val="008B696C"/>
    <w:rsid w:val="008B6BEE"/>
    <w:rsid w:val="008F78D7"/>
    <w:rsid w:val="00905C32"/>
    <w:rsid w:val="009200C1"/>
    <w:rsid w:val="009224B3"/>
    <w:rsid w:val="00980085"/>
    <w:rsid w:val="00997127"/>
    <w:rsid w:val="009C3B20"/>
    <w:rsid w:val="009D216F"/>
    <w:rsid w:val="009D3248"/>
    <w:rsid w:val="00A65E8A"/>
    <w:rsid w:val="00A71D07"/>
    <w:rsid w:val="00A7301C"/>
    <w:rsid w:val="00A87896"/>
    <w:rsid w:val="00AA1B7B"/>
    <w:rsid w:val="00AC1EE7"/>
    <w:rsid w:val="00AD46EB"/>
    <w:rsid w:val="00B15819"/>
    <w:rsid w:val="00B1786D"/>
    <w:rsid w:val="00B41D1A"/>
    <w:rsid w:val="00B650C6"/>
    <w:rsid w:val="00BA63C2"/>
    <w:rsid w:val="00BC42D2"/>
    <w:rsid w:val="00BC6939"/>
    <w:rsid w:val="00BE1875"/>
    <w:rsid w:val="00BE45C8"/>
    <w:rsid w:val="00BF10B4"/>
    <w:rsid w:val="00BF2331"/>
    <w:rsid w:val="00BF7463"/>
    <w:rsid w:val="00C20BF8"/>
    <w:rsid w:val="00C30889"/>
    <w:rsid w:val="00C3099E"/>
    <w:rsid w:val="00C728CB"/>
    <w:rsid w:val="00C90A2E"/>
    <w:rsid w:val="00CC5861"/>
    <w:rsid w:val="00CE6265"/>
    <w:rsid w:val="00CE7450"/>
    <w:rsid w:val="00CF0F39"/>
    <w:rsid w:val="00D2069B"/>
    <w:rsid w:val="00D30B81"/>
    <w:rsid w:val="00D3416C"/>
    <w:rsid w:val="00D3649E"/>
    <w:rsid w:val="00D5600A"/>
    <w:rsid w:val="00D65327"/>
    <w:rsid w:val="00D930CD"/>
    <w:rsid w:val="00DA6D5F"/>
    <w:rsid w:val="00DC62E8"/>
    <w:rsid w:val="00DE23AC"/>
    <w:rsid w:val="00DF0FDA"/>
    <w:rsid w:val="00E142DA"/>
    <w:rsid w:val="00E16F51"/>
    <w:rsid w:val="00E17FAE"/>
    <w:rsid w:val="00E22BDC"/>
    <w:rsid w:val="00E26AE8"/>
    <w:rsid w:val="00E36A32"/>
    <w:rsid w:val="00EB0B6E"/>
    <w:rsid w:val="00EB1FE8"/>
    <w:rsid w:val="00EB3925"/>
    <w:rsid w:val="00EB55C0"/>
    <w:rsid w:val="00EC3418"/>
    <w:rsid w:val="00EE70C1"/>
    <w:rsid w:val="00F169E1"/>
    <w:rsid w:val="00F4306B"/>
    <w:rsid w:val="00F77B79"/>
    <w:rsid w:val="00F866A8"/>
    <w:rsid w:val="00FA73CC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D728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6185705E-1D1E-4B47-A199-66DB0EB5C345%7d\%7b208F8EEA-3ED0-4B8D-8398-4D8651047432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{208F8EEA-3ED0-4B8D-8398-4D8651047432}tf45325165_win32</Template>
  <TotalTime>0</TotalTime>
  <Pages>24</Pages>
  <Words>3153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2025-07-23T21:35:00Z</dcterms:created>
  <dcterms:modified xsi:type="dcterms:W3CDTF">2025-07-24T06:19:00Z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